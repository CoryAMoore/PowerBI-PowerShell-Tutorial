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A01738" w14:textId="30CFEBD9" w:rsidR="00D971EC" w:rsidRDefault="002A3F81" w:rsidP="00C203A9">
      <w:pPr>
        <w:pStyle w:val="Heading2"/>
      </w:pPr>
      <w:r>
        <w:t>Writing PowerShell Scripts for Power BI</w:t>
      </w:r>
    </w:p>
    <w:p w14:paraId="1F3D014F" w14:textId="3CAA10B2" w:rsidR="00D517B6" w:rsidRDefault="00441BC5" w:rsidP="00441BC5">
      <w:pPr>
        <w:pStyle w:val="LabExerciseLeadIn"/>
      </w:pPr>
      <w:r>
        <w:t xml:space="preserve">The purpose of these hands-on lab exercises is to provide campers with </w:t>
      </w:r>
      <w:r w:rsidR="00424003">
        <w:t xml:space="preserve">experience writing PowerShell </w:t>
      </w:r>
      <w:r w:rsidR="002A43A2">
        <w:t xml:space="preserve">scripts </w:t>
      </w:r>
      <w:r w:rsidR="00424003">
        <w:t xml:space="preserve">to automate </w:t>
      </w:r>
      <w:r w:rsidR="002A43A2">
        <w:t xml:space="preserve">common </w:t>
      </w:r>
      <w:r w:rsidR="00424003">
        <w:t>tasks in a Power BI environment</w:t>
      </w:r>
      <w:r w:rsidR="003E3F8A">
        <w:t>.</w:t>
      </w:r>
      <w:r w:rsidR="002A43A2">
        <w:t xml:space="preserve"> You will begin by ensuring your Windows PC is configured for PowerShell script </w:t>
      </w:r>
      <w:r w:rsidR="007C53BB">
        <w:t>development</w:t>
      </w:r>
      <w:r w:rsidR="002A43A2">
        <w:t xml:space="preserve"> and by installing the PowerShell library for Power BI named </w:t>
      </w:r>
      <w:proofErr w:type="spellStart"/>
      <w:r w:rsidR="002A43A2" w:rsidRPr="002A43A2">
        <w:rPr>
          <w:b/>
          <w:bCs/>
        </w:rPr>
        <w:t>MicrosoftPowerBIMgmt</w:t>
      </w:r>
      <w:proofErr w:type="spellEnd"/>
      <w:r w:rsidR="002A43A2">
        <w:t xml:space="preserve">. After that, you will write </w:t>
      </w:r>
      <w:r w:rsidR="007C53BB">
        <w:t xml:space="preserve">a few simple </w:t>
      </w:r>
      <w:r w:rsidR="002A43A2">
        <w:t xml:space="preserve">PowerShell scripts that connect to your Power BI test environment and execute commands to create workspaces, manage workspace users and import PBIX files. </w:t>
      </w:r>
      <w:r w:rsidR="00000388">
        <w:t xml:space="preserve">In </w:t>
      </w:r>
      <w:r>
        <w:t xml:space="preserve">the </w:t>
      </w:r>
      <w:r w:rsidR="00000388">
        <w:t>exercises</w:t>
      </w:r>
      <w:r>
        <w:t xml:space="preserve"> that follow</w:t>
      </w:r>
      <w:r w:rsidR="00000388">
        <w:t xml:space="preserve">, </w:t>
      </w:r>
      <w:r w:rsidR="002A43A2">
        <w:t xml:space="preserve">you will </w:t>
      </w:r>
      <w:r w:rsidR="00000388">
        <w:t xml:space="preserve">be required to </w:t>
      </w:r>
      <w:r w:rsidR="002A43A2">
        <w:t xml:space="preserve">write more advanced PowerShell code </w:t>
      </w:r>
      <w:r w:rsidR="00000388">
        <w:t xml:space="preserve">which </w:t>
      </w:r>
      <w:r w:rsidR="004E3DCE">
        <w:t>calls</w:t>
      </w:r>
      <w:r w:rsidR="00000388">
        <w:t xml:space="preserve"> </w:t>
      </w:r>
      <w:r w:rsidR="002A43A2">
        <w:t xml:space="preserve">the </w:t>
      </w:r>
      <w:r>
        <w:t xml:space="preserve">generic </w:t>
      </w:r>
      <w:r w:rsidR="002A43A2" w:rsidRPr="007C53BB">
        <w:rPr>
          <w:b/>
          <w:bCs/>
        </w:rPr>
        <w:t>Invoke-PowerBIRestMethod</w:t>
      </w:r>
      <w:r w:rsidR="00000388">
        <w:t xml:space="preserve"> </w:t>
      </w:r>
      <w:r w:rsidR="004E3DCE">
        <w:t xml:space="preserve">cmdlet </w:t>
      </w:r>
      <w:r w:rsidR="00000388">
        <w:t xml:space="preserve">to perform </w:t>
      </w:r>
      <w:r w:rsidR="00A7435A">
        <w:t xml:space="preserve">essential Power BI </w:t>
      </w:r>
      <w:r w:rsidR="00000388">
        <w:t>operations such as patching datasource credentials and updating dataset parameters.</w:t>
      </w:r>
    </w:p>
    <w:p w14:paraId="5D709DFD" w14:textId="52819B64" w:rsidR="00000388" w:rsidRDefault="00000388" w:rsidP="009B1844">
      <w:pPr>
        <w:pStyle w:val="LabExerciseLeadIn"/>
      </w:pPr>
      <w:r>
        <w:t>You can complete these lab exercises using either Windows PowerShell 5 or PowerShell 7</w:t>
      </w:r>
      <w:r w:rsidR="007C53BB">
        <w:t xml:space="preserve"> (aka PowerShell Core)</w:t>
      </w:r>
      <w:r>
        <w:t xml:space="preserve">. The </w:t>
      </w:r>
      <w:r w:rsidR="004E3DCE">
        <w:t xml:space="preserve">lab </w:t>
      </w:r>
      <w:r>
        <w:t xml:space="preserve">instructions and screenshot in this </w:t>
      </w:r>
      <w:r w:rsidR="004E3DCE">
        <w:t xml:space="preserve">document are </w:t>
      </w:r>
      <w:r>
        <w:t xml:space="preserve">based on </w:t>
      </w:r>
      <w:r w:rsidR="00441BC5">
        <w:t xml:space="preserve">using </w:t>
      </w:r>
      <w:r>
        <w:t xml:space="preserve">Windows PowerShell 5 </w:t>
      </w:r>
      <w:r w:rsidR="004E3DCE">
        <w:t xml:space="preserve">and writing and testing PowerShell scripts using </w:t>
      </w:r>
      <w:r>
        <w:t xml:space="preserve">the Windows PowerShell Integrated Scripting Environment (ISE). </w:t>
      </w:r>
      <w:r w:rsidR="004E3DCE">
        <w:t xml:space="preserve">However, you should be able to complete any of these lab exercises using </w:t>
      </w:r>
      <w:hyperlink r:id="rId8" w:history="1">
        <w:r w:rsidR="004E3DCE" w:rsidRPr="004E3DCE">
          <w:rPr>
            <w:rStyle w:val="Hyperlink"/>
          </w:rPr>
          <w:t>PowerShell 7</w:t>
        </w:r>
      </w:hyperlink>
      <w:r w:rsidR="004E3DCE">
        <w:t xml:space="preserve"> and </w:t>
      </w:r>
      <w:hyperlink r:id="rId9" w:history="1">
        <w:r w:rsidR="004E3DCE" w:rsidRPr="004E3DCE">
          <w:rPr>
            <w:rStyle w:val="Hyperlink"/>
          </w:rPr>
          <w:t>Visual Studio Code</w:t>
        </w:r>
      </w:hyperlink>
      <w:r w:rsidR="004E3DCE">
        <w:t xml:space="preserve"> with the </w:t>
      </w:r>
      <w:hyperlink r:id="rId10" w:history="1">
        <w:r w:rsidR="004E3DCE" w:rsidRPr="004E3DCE">
          <w:rPr>
            <w:rStyle w:val="Hyperlink"/>
          </w:rPr>
          <w:t>PowerShell extension for Visual Studio Code</w:t>
        </w:r>
      </w:hyperlink>
      <w:r w:rsidR="004E3DCE">
        <w:t xml:space="preserve"> provided by Microsoft.</w:t>
      </w:r>
    </w:p>
    <w:p w14:paraId="04F66193" w14:textId="3B1D31F9" w:rsidR="00ED5033" w:rsidRDefault="00ED5033" w:rsidP="009B1844">
      <w:pPr>
        <w:pStyle w:val="LabExerciseLeadIn"/>
      </w:pPr>
      <w:r>
        <w:t xml:space="preserve">In order to complete these lab exercises, you need a </w:t>
      </w:r>
      <w:r w:rsidR="00F202CF">
        <w:t xml:space="preserve">Power BI Pro license or Pro trial license in a </w:t>
      </w:r>
      <w:r>
        <w:t xml:space="preserve">Power BI test environment in which you have permissions to create new workspaces and </w:t>
      </w:r>
      <w:r w:rsidR="00441BC5">
        <w:t xml:space="preserve">to import </w:t>
      </w:r>
      <w:r w:rsidR="00F202CF">
        <w:t>PBIX file</w:t>
      </w:r>
      <w:r w:rsidR="00441BC5">
        <w:t>s</w:t>
      </w:r>
      <w:r w:rsidR="00F202CF">
        <w:t xml:space="preserve"> created with Power BI Desktop</w:t>
      </w:r>
      <w:r>
        <w:t xml:space="preserve">. The </w:t>
      </w:r>
      <w:r w:rsidR="00A7435A">
        <w:t xml:space="preserve">final </w:t>
      </w:r>
      <w:r>
        <w:t xml:space="preserve">exercises at the end of this lab will also require that you have Power BI administrator permissions so that you can run PowerShell </w:t>
      </w:r>
      <w:r w:rsidR="00441BC5">
        <w:t>cmdlets</w:t>
      </w:r>
      <w:r>
        <w:t xml:space="preserve"> for Power BI </w:t>
      </w:r>
      <w:r w:rsidR="00A7435A">
        <w:t xml:space="preserve">scoped to </w:t>
      </w:r>
      <w:r>
        <w:t xml:space="preserve">the organization level. If you want to create a trial Office 365 tenant to provide a Power BI development environment in which you </w:t>
      </w:r>
      <w:r w:rsidR="00441BC5">
        <w:t xml:space="preserve">will </w:t>
      </w:r>
      <w:r>
        <w:t>have permissions as a global tenant administrator</w:t>
      </w:r>
      <w:r w:rsidR="00441BC5">
        <w:t xml:space="preserve"> (and consequently a Power BI Service administrator)</w:t>
      </w:r>
      <w:r>
        <w:t xml:space="preserve">, you can use the step-by-step instructions in </w:t>
      </w:r>
      <w:hyperlink r:id="rId11" w:history="1">
        <w:r w:rsidRPr="00ED5033">
          <w:rPr>
            <w:rStyle w:val="Hyperlink"/>
          </w:rPr>
          <w:t>Create a Trial Environment for Power BI Development</w:t>
        </w:r>
      </w:hyperlink>
      <w:r>
        <w:t>.</w:t>
      </w:r>
    </w:p>
    <w:p w14:paraId="54A3BA7B" w14:textId="47658D3A" w:rsidR="005C4F79" w:rsidRDefault="005C4F79" w:rsidP="005C4F79">
      <w:pPr>
        <w:pStyle w:val="Heading3"/>
      </w:pPr>
      <w:r>
        <w:t xml:space="preserve">Exercise 1: </w:t>
      </w:r>
      <w:r w:rsidR="004863DD">
        <w:t>Configure PowerShell to Run Scripts on Your Computer</w:t>
      </w:r>
    </w:p>
    <w:p w14:paraId="2835F32D" w14:textId="20B226A8" w:rsidR="005C4F79" w:rsidRDefault="005C4F79" w:rsidP="005C4F79">
      <w:pPr>
        <w:pStyle w:val="LabExerciseLeadIn"/>
      </w:pPr>
      <w:r>
        <w:t xml:space="preserve">In this exercise, </w:t>
      </w:r>
      <w:r w:rsidR="00ED5033">
        <w:t>you will download the student files for this lab</w:t>
      </w:r>
      <w:r>
        <w:t>.</w:t>
      </w:r>
      <w:r w:rsidR="00ED5033">
        <w:t xml:space="preserve"> You will also write and test a few simple PowerShell scripts to ensure your Windows PC is properly set up for writing and testing PowerShell scripts.</w:t>
      </w:r>
    </w:p>
    <w:p w14:paraId="59E592B8" w14:textId="420E203E" w:rsidR="00D606B8" w:rsidRDefault="005125ED" w:rsidP="00D606B8">
      <w:pPr>
        <w:pStyle w:val="LabStepNumbered"/>
      </w:pPr>
      <w:r>
        <w:t>Download the student lab files to a local folder</w:t>
      </w:r>
      <w:r w:rsidR="00ED1C1C">
        <w:t xml:space="preserve"> on your developer workstation</w:t>
      </w:r>
      <w:r>
        <w:t>.</w:t>
      </w:r>
    </w:p>
    <w:p w14:paraId="0C1A7540" w14:textId="6E10D1B8" w:rsidR="00ED1C1C" w:rsidRDefault="00ED1C1C" w:rsidP="00ED1C1C">
      <w:pPr>
        <w:pStyle w:val="LabStepNumberedLevel2"/>
      </w:pPr>
      <w:r>
        <w:t xml:space="preserve">Create a new top-level folder on your workstation named </w:t>
      </w:r>
      <w:proofErr w:type="spellStart"/>
      <w:r w:rsidRPr="00ED1C1C">
        <w:rPr>
          <w:b/>
          <w:bCs/>
        </w:rPr>
        <w:t>DevCamp</w:t>
      </w:r>
      <w:proofErr w:type="spellEnd"/>
      <w:r>
        <w:t xml:space="preserve"> at a location such as </w:t>
      </w:r>
      <w:r w:rsidRPr="00ED1C1C">
        <w:rPr>
          <w:b/>
          <w:bCs/>
        </w:rPr>
        <w:t>c:\DevCamp</w:t>
      </w:r>
      <w:r>
        <w:t>.</w:t>
      </w:r>
    </w:p>
    <w:p w14:paraId="0C6E044E" w14:textId="3E842984" w:rsidR="005125ED" w:rsidRDefault="005125ED" w:rsidP="005125ED">
      <w:pPr>
        <w:pStyle w:val="LabStepNumberedLevel2"/>
      </w:pPr>
      <w:r>
        <w:t xml:space="preserve">Download the </w:t>
      </w:r>
      <w:r w:rsidR="00A533AA">
        <w:t xml:space="preserve">ZIP archive with the </w:t>
      </w:r>
      <w:r>
        <w:t>student lab files from GitHub</w:t>
      </w:r>
      <w:r w:rsidR="00A533AA">
        <w:t xml:space="preserve"> by clicking the following link.</w:t>
      </w:r>
    </w:p>
    <w:p w14:paraId="240F71ED" w14:textId="0879C0AD" w:rsidR="005125ED" w:rsidRDefault="00842CEE" w:rsidP="005125ED">
      <w:pPr>
        <w:pStyle w:val="LabStepCodeBlockLevel2"/>
      </w:pPr>
      <w:hyperlink r:id="rId12" w:history="1">
        <w:r w:rsidR="00E74959" w:rsidRPr="001E02C2">
          <w:rPr>
            <w:rStyle w:val="Hyperlink"/>
          </w:rPr>
          <w:t>https://github.com/PowerBiDevCamp/PowerBI-PowerShell-Tutorial/archive/master.zip</w:t>
        </w:r>
      </w:hyperlink>
      <w:r w:rsidR="00E74959">
        <w:t xml:space="preserve"> </w:t>
      </w:r>
    </w:p>
    <w:p w14:paraId="6FFA7E2F" w14:textId="6DE8567F" w:rsidR="00D606B8" w:rsidRDefault="00EE7D08" w:rsidP="005125ED">
      <w:pPr>
        <w:pStyle w:val="LabStepNumberedLevel2"/>
      </w:pPr>
      <w:r>
        <w:t xml:space="preserve">Open the ZIP archive and locate the files inside the folder named </w:t>
      </w:r>
      <w:proofErr w:type="spellStart"/>
      <w:r w:rsidRPr="00EE7D08">
        <w:rPr>
          <w:b/>
          <w:bCs/>
        </w:rPr>
        <w:t>PowerBI</w:t>
      </w:r>
      <w:proofErr w:type="spellEnd"/>
      <w:r w:rsidRPr="00EE7D08">
        <w:rPr>
          <w:b/>
          <w:bCs/>
        </w:rPr>
        <w:t>-PowerShell-Tutorial-master</w:t>
      </w:r>
      <w:r>
        <w:t>.</w:t>
      </w:r>
    </w:p>
    <w:p w14:paraId="55F27A61" w14:textId="7C95E7DB" w:rsidR="00EE7D08" w:rsidRDefault="00EE7D08" w:rsidP="00EE7D08">
      <w:pPr>
        <w:pStyle w:val="LabStepScreenshotLevel2"/>
      </w:pPr>
      <w:r>
        <w:drawing>
          <wp:inline distT="0" distB="0" distL="0" distR="0" wp14:anchorId="44841840" wp14:editId="42DC0DF8">
            <wp:extent cx="4590825" cy="1241868"/>
            <wp:effectExtent l="19050" t="19050" r="19685" b="15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9333" cy="1287451"/>
                    </a:xfrm>
                    <a:prstGeom prst="rect">
                      <a:avLst/>
                    </a:prstGeom>
                    <a:noFill/>
                    <a:ln>
                      <a:solidFill>
                        <a:schemeClr val="tx1">
                          <a:lumMod val="50000"/>
                          <a:lumOff val="50000"/>
                        </a:schemeClr>
                      </a:solidFill>
                    </a:ln>
                  </pic:spPr>
                </pic:pic>
              </a:graphicData>
            </a:graphic>
          </wp:inline>
        </w:drawing>
      </w:r>
    </w:p>
    <w:p w14:paraId="5B5E64C5" w14:textId="5166C18A" w:rsidR="00233C57" w:rsidRDefault="00233C57" w:rsidP="00233C57">
      <w:pPr>
        <w:pStyle w:val="LabExerciseCallout"/>
      </w:pPr>
      <w:r>
        <w:t>You will now copy the files out of this ZIP archive and paste them into a new folder on your local PC.</w:t>
      </w:r>
    </w:p>
    <w:p w14:paraId="1A6CDBC2" w14:textId="4D480BFA" w:rsidR="005125ED" w:rsidRDefault="00EE7D08" w:rsidP="005125ED">
      <w:pPr>
        <w:pStyle w:val="LabStepNumberedLevel2"/>
      </w:pPr>
      <w:r>
        <w:t xml:space="preserve">Copy the files from inside the </w:t>
      </w:r>
      <w:proofErr w:type="spellStart"/>
      <w:r w:rsidRPr="00EE7D08">
        <w:rPr>
          <w:b/>
          <w:bCs/>
        </w:rPr>
        <w:t>PowerBI</w:t>
      </w:r>
      <w:proofErr w:type="spellEnd"/>
      <w:r w:rsidRPr="00EE7D08">
        <w:rPr>
          <w:b/>
          <w:bCs/>
        </w:rPr>
        <w:t>-PowerShell-Tutorial-master</w:t>
      </w:r>
      <w:r>
        <w:rPr>
          <w:b/>
          <w:bCs/>
        </w:rPr>
        <w:t xml:space="preserve"> </w:t>
      </w:r>
      <w:r>
        <w:t xml:space="preserve">folder </w:t>
      </w:r>
      <w:r w:rsidR="00441BC5">
        <w:t xml:space="preserve">and paste them </w:t>
      </w:r>
      <w:r>
        <w:t xml:space="preserve">into a local folder at </w:t>
      </w:r>
      <w:r>
        <w:rPr>
          <w:b/>
          <w:bCs/>
        </w:rPr>
        <w:t>C</w:t>
      </w:r>
      <w:r w:rsidRPr="00EE7D08">
        <w:rPr>
          <w:b/>
          <w:bCs/>
        </w:rPr>
        <w:t>:\Dev</w:t>
      </w:r>
      <w:r w:rsidR="00441BC5">
        <w:rPr>
          <w:b/>
          <w:bCs/>
        </w:rPr>
        <w:t>C</w:t>
      </w:r>
      <w:r w:rsidRPr="00EE7D08">
        <w:rPr>
          <w:b/>
          <w:bCs/>
        </w:rPr>
        <w:t>amp</w:t>
      </w:r>
      <w:r w:rsidR="005125ED">
        <w:t>.</w:t>
      </w:r>
    </w:p>
    <w:p w14:paraId="36C2BD8F" w14:textId="4D199EC4" w:rsidR="00233C57" w:rsidRDefault="00233C57" w:rsidP="005125ED">
      <w:pPr>
        <w:pStyle w:val="LabStepNumberedLevel2"/>
      </w:pPr>
      <w:r>
        <w:t xml:space="preserve">The </w:t>
      </w:r>
      <w:r w:rsidRPr="00233C57">
        <w:rPr>
          <w:b/>
          <w:bCs/>
        </w:rPr>
        <w:t>C:\DevCamp</w:t>
      </w:r>
      <w:r>
        <w:t xml:space="preserve"> folder on your PC should now match the following screenshot.</w:t>
      </w:r>
    </w:p>
    <w:p w14:paraId="22B6A592" w14:textId="743B1E0B" w:rsidR="00233C57" w:rsidRDefault="00233C57" w:rsidP="00233C57">
      <w:pPr>
        <w:pStyle w:val="LabStepScreenshotLevel2"/>
      </w:pPr>
      <w:r>
        <w:drawing>
          <wp:inline distT="0" distB="0" distL="0" distR="0" wp14:anchorId="13497E89" wp14:editId="28A0DF70">
            <wp:extent cx="4333753" cy="1569118"/>
            <wp:effectExtent l="19050" t="19050" r="10160" b="120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2390" cy="1612073"/>
                    </a:xfrm>
                    <a:prstGeom prst="rect">
                      <a:avLst/>
                    </a:prstGeom>
                    <a:noFill/>
                    <a:ln>
                      <a:solidFill>
                        <a:schemeClr val="tx1">
                          <a:lumMod val="50000"/>
                          <a:lumOff val="50000"/>
                        </a:schemeClr>
                      </a:solidFill>
                    </a:ln>
                  </pic:spPr>
                </pic:pic>
              </a:graphicData>
            </a:graphic>
          </wp:inline>
        </w:drawing>
      </w:r>
    </w:p>
    <w:p w14:paraId="666B14DE" w14:textId="499174BA" w:rsidR="00EE7D08" w:rsidRDefault="00233C57" w:rsidP="005125ED">
      <w:pPr>
        <w:pStyle w:val="LabStepNumberedLevel2"/>
      </w:pPr>
      <w:r>
        <w:lastRenderedPageBreak/>
        <w:t xml:space="preserve">Look </w:t>
      </w:r>
      <w:r w:rsidR="003A5540">
        <w:t xml:space="preserve">inside the </w:t>
      </w:r>
      <w:r w:rsidRPr="00233C57">
        <w:rPr>
          <w:b/>
          <w:bCs/>
        </w:rPr>
        <w:t>Scripts</w:t>
      </w:r>
      <w:r>
        <w:t xml:space="preserve"> folder</w:t>
      </w:r>
      <w:r w:rsidR="003A5540">
        <w:t xml:space="preserve"> to see what's inside</w:t>
      </w:r>
      <w:r>
        <w:t>.</w:t>
      </w:r>
    </w:p>
    <w:p w14:paraId="140E712E" w14:textId="59C5EAB1" w:rsidR="00233C57" w:rsidRDefault="00233C57" w:rsidP="00233C57">
      <w:pPr>
        <w:pStyle w:val="LabStepScreenshotLevel2"/>
      </w:pPr>
      <w:r>
        <w:drawing>
          <wp:inline distT="0" distB="0" distL="0" distR="0" wp14:anchorId="05ACD27D" wp14:editId="0CEF0DC6">
            <wp:extent cx="3349792" cy="882554"/>
            <wp:effectExtent l="19050" t="19050" r="22225" b="133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13881" cy="899439"/>
                    </a:xfrm>
                    <a:prstGeom prst="rect">
                      <a:avLst/>
                    </a:prstGeom>
                    <a:noFill/>
                    <a:ln>
                      <a:solidFill>
                        <a:schemeClr val="tx1">
                          <a:lumMod val="50000"/>
                          <a:lumOff val="50000"/>
                        </a:schemeClr>
                      </a:solidFill>
                    </a:ln>
                  </pic:spPr>
                </pic:pic>
              </a:graphicData>
            </a:graphic>
          </wp:inline>
        </w:drawing>
      </w:r>
    </w:p>
    <w:p w14:paraId="18C96F8E" w14:textId="31658BDA" w:rsidR="00233C57" w:rsidRDefault="00233C57" w:rsidP="00233C57">
      <w:pPr>
        <w:pStyle w:val="LabExerciseCallout"/>
      </w:pPr>
      <w:r>
        <w:t xml:space="preserve">As you create new PowerShell scripts in the exercises of this lab, you will be instructed to create them in the </w:t>
      </w:r>
      <w:r w:rsidRPr="00233C57">
        <w:rPr>
          <w:b/>
          <w:bCs/>
        </w:rPr>
        <w:t>Scripts</w:t>
      </w:r>
      <w:r>
        <w:t xml:space="preserve"> folder.</w:t>
      </w:r>
      <w:r w:rsidR="003A5540">
        <w:t xml:space="preserve"> Note the Scripts folder also contains two PBIX files that will be used by the scripts you write in later exercises.</w:t>
      </w:r>
    </w:p>
    <w:p w14:paraId="334C7AFB" w14:textId="71C1ADC1" w:rsidR="00233C57" w:rsidRDefault="00233C57" w:rsidP="005125ED">
      <w:pPr>
        <w:pStyle w:val="LabStepNumberedLevel2"/>
      </w:pPr>
      <w:r>
        <w:t xml:space="preserve">Look to see what is inside the </w:t>
      </w:r>
      <w:r w:rsidRPr="00233C57">
        <w:rPr>
          <w:b/>
          <w:bCs/>
        </w:rPr>
        <w:t>Solution</w:t>
      </w:r>
      <w:r>
        <w:t xml:space="preserve"> folder.</w:t>
      </w:r>
    </w:p>
    <w:p w14:paraId="29BEF171" w14:textId="28DE239A" w:rsidR="00EE7D08" w:rsidRDefault="00233C57" w:rsidP="00233C57">
      <w:pPr>
        <w:pStyle w:val="LabStepScreenshotLevel2"/>
      </w:pPr>
      <w:r>
        <w:drawing>
          <wp:inline distT="0" distB="0" distL="0" distR="0" wp14:anchorId="09E0C061" wp14:editId="3DAA66B9">
            <wp:extent cx="2916655" cy="1028008"/>
            <wp:effectExtent l="19050" t="19050" r="17145" b="203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62252" cy="1044079"/>
                    </a:xfrm>
                    <a:prstGeom prst="rect">
                      <a:avLst/>
                    </a:prstGeom>
                    <a:noFill/>
                    <a:ln>
                      <a:solidFill>
                        <a:schemeClr val="tx1">
                          <a:lumMod val="50000"/>
                          <a:lumOff val="50000"/>
                        </a:schemeClr>
                      </a:solidFill>
                    </a:ln>
                  </pic:spPr>
                </pic:pic>
              </a:graphicData>
            </a:graphic>
          </wp:inline>
        </w:drawing>
      </w:r>
    </w:p>
    <w:p w14:paraId="6D089FB0" w14:textId="7A0080B8" w:rsidR="00233C57" w:rsidRDefault="00233C57" w:rsidP="00233C57">
      <w:pPr>
        <w:pStyle w:val="LabExerciseCallout"/>
      </w:pPr>
      <w:r>
        <w:t xml:space="preserve">As you can see, the </w:t>
      </w:r>
      <w:r w:rsidRPr="00233C57">
        <w:rPr>
          <w:b/>
          <w:bCs/>
        </w:rPr>
        <w:t>Solution</w:t>
      </w:r>
      <w:r>
        <w:t xml:space="preserve"> folder contains PowerShell scripts which provide solutions to all the exercises in this lab. Feel free to look at these files if you get stuck during any of the exercises.</w:t>
      </w:r>
    </w:p>
    <w:p w14:paraId="14EF5E7E" w14:textId="36177AEA" w:rsidR="008D01DC" w:rsidRDefault="008D01DC" w:rsidP="008D01DC">
      <w:pPr>
        <w:pStyle w:val="LabStepNumbered"/>
      </w:pPr>
      <w:r>
        <w:t>Enable the execution of PowerShell scripts on your local PC if you have not already done so.</w:t>
      </w:r>
    </w:p>
    <w:p w14:paraId="0F3B8F7F" w14:textId="02E991A1" w:rsidR="008D01DC" w:rsidRDefault="008D01DC" w:rsidP="008D01DC">
      <w:pPr>
        <w:pStyle w:val="LabStepNumberedLevel2"/>
      </w:pPr>
      <w:r>
        <w:t xml:space="preserve">Open a PowerShell command shell </w:t>
      </w:r>
      <w:r w:rsidRPr="008D01DC">
        <w:rPr>
          <w:i/>
          <w:iCs/>
        </w:rPr>
        <w:t>running as Admin</w:t>
      </w:r>
      <w:r>
        <w:t>.</w:t>
      </w:r>
    </w:p>
    <w:p w14:paraId="55846C48" w14:textId="543AF919" w:rsidR="000B6BC8" w:rsidRDefault="000B6BC8" w:rsidP="000B6BC8">
      <w:pPr>
        <w:pStyle w:val="LabStepScreenshotLevel2"/>
      </w:pPr>
      <w:r>
        <w:drawing>
          <wp:inline distT="0" distB="0" distL="0" distR="0" wp14:anchorId="757316FC" wp14:editId="408671E8">
            <wp:extent cx="1154430" cy="1348147"/>
            <wp:effectExtent l="0" t="0" r="762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5128"/>
                    <a:stretch/>
                  </pic:blipFill>
                  <pic:spPr bwMode="auto">
                    <a:xfrm>
                      <a:off x="0" y="0"/>
                      <a:ext cx="1185813" cy="1384796"/>
                    </a:xfrm>
                    <a:prstGeom prst="rect">
                      <a:avLst/>
                    </a:prstGeom>
                    <a:noFill/>
                    <a:ln>
                      <a:noFill/>
                    </a:ln>
                    <a:extLst>
                      <a:ext uri="{53640926-AAD7-44D8-BBD7-CCE9431645EC}">
                        <a14:shadowObscured xmlns:a14="http://schemas.microsoft.com/office/drawing/2010/main"/>
                      </a:ext>
                    </a:extLst>
                  </pic:spPr>
                </pic:pic>
              </a:graphicData>
            </a:graphic>
          </wp:inline>
        </w:drawing>
      </w:r>
    </w:p>
    <w:p w14:paraId="3E08D46D" w14:textId="1A1EF67F" w:rsidR="008D01DC" w:rsidRDefault="008D01DC" w:rsidP="008D01DC">
      <w:pPr>
        <w:pStyle w:val="LabStepNumberedLevel2"/>
      </w:pPr>
      <w:r>
        <w:t>Type in and execute the following PowerShell command.</w:t>
      </w:r>
    </w:p>
    <w:p w14:paraId="73CA2C77" w14:textId="77777777" w:rsidR="008D01DC" w:rsidRDefault="008D01DC" w:rsidP="008D01DC">
      <w:pPr>
        <w:pStyle w:val="LabStepCodeBlockLevel2"/>
      </w:pPr>
      <w:r>
        <w:t>Set-ExecutionPolicy Bypass -Scope CurrentUser</w:t>
      </w:r>
    </w:p>
    <w:p w14:paraId="38C4AD70" w14:textId="01540163" w:rsidR="00994DA7" w:rsidRDefault="008D01DC" w:rsidP="008D01DC">
      <w:pPr>
        <w:pStyle w:val="LabStepNumberedLevel2"/>
      </w:pPr>
      <w:r>
        <w:t xml:space="preserve">When prompted to confirm to the operation, type </w:t>
      </w:r>
      <w:r w:rsidRPr="003A5540">
        <w:rPr>
          <w:b/>
          <w:bCs/>
        </w:rPr>
        <w:t>Y</w:t>
      </w:r>
      <w:r>
        <w:t xml:space="preserve"> and press </w:t>
      </w:r>
      <w:r w:rsidRPr="003A5540">
        <w:rPr>
          <w:b/>
          <w:bCs/>
        </w:rPr>
        <w:t>ENTER</w:t>
      </w:r>
      <w:r>
        <w:t xml:space="preserve"> to confirm that you want to enable script execution.</w:t>
      </w:r>
    </w:p>
    <w:p w14:paraId="6BD22280" w14:textId="5D9AB364" w:rsidR="008D01DC" w:rsidRDefault="008D01DC" w:rsidP="008D01DC">
      <w:pPr>
        <w:pStyle w:val="LabExerciseCallout"/>
      </w:pPr>
      <w:r>
        <w:t>Now your PC should be configured for being able to write and testing PowerShell scripts using the Windows PowerShell ISE.</w:t>
      </w:r>
    </w:p>
    <w:p w14:paraId="278F944B" w14:textId="3DD33CD9" w:rsidR="00994DA7" w:rsidRDefault="00994DA7" w:rsidP="008D01DC">
      <w:pPr>
        <w:pStyle w:val="LabStepNumbered"/>
      </w:pPr>
      <w:r>
        <w:t xml:space="preserve">Create a new PowerShell script named </w:t>
      </w:r>
      <w:r w:rsidRPr="00C54DFF">
        <w:rPr>
          <w:b/>
          <w:bCs/>
        </w:rPr>
        <w:t>Exercise0</w:t>
      </w:r>
      <w:r>
        <w:rPr>
          <w:b/>
          <w:bCs/>
        </w:rPr>
        <w:t>1</w:t>
      </w:r>
      <w:r w:rsidRPr="00C54DFF">
        <w:rPr>
          <w:b/>
          <w:bCs/>
        </w:rPr>
        <w:t>.ps1</w:t>
      </w:r>
      <w:r>
        <w:t>.</w:t>
      </w:r>
    </w:p>
    <w:p w14:paraId="0B2123CD" w14:textId="5BEA94D7" w:rsidR="008D01DC" w:rsidRDefault="003A5540" w:rsidP="00994DA7">
      <w:pPr>
        <w:pStyle w:val="LabStepNumberedLevel2"/>
        <w:numPr>
          <w:ilvl w:val="1"/>
          <w:numId w:val="2"/>
        </w:numPr>
      </w:pPr>
      <w:r>
        <w:t xml:space="preserve">Using the </w:t>
      </w:r>
      <w:r w:rsidRPr="003A5540">
        <w:rPr>
          <w:b/>
          <w:bCs/>
        </w:rPr>
        <w:t>Windows Start</w:t>
      </w:r>
      <w:r>
        <w:t xml:space="preserve"> menu, l</w:t>
      </w:r>
      <w:r w:rsidR="00994DA7">
        <w:t xml:space="preserve">aunch the </w:t>
      </w:r>
      <w:r w:rsidR="00994DA7" w:rsidRPr="003A5540">
        <w:rPr>
          <w:b/>
          <w:bCs/>
        </w:rPr>
        <w:t>Windows PowerShell ISE</w:t>
      </w:r>
      <w:r>
        <w:t>.</w:t>
      </w:r>
    </w:p>
    <w:p w14:paraId="3E5B22F0" w14:textId="1D6BB2C3" w:rsidR="008D01DC" w:rsidRDefault="008D01DC" w:rsidP="008D01DC">
      <w:pPr>
        <w:pStyle w:val="LabStepScreenshotLevel2"/>
      </w:pPr>
      <w:r>
        <w:drawing>
          <wp:inline distT="0" distB="0" distL="0" distR="0" wp14:anchorId="7D4EC59B" wp14:editId="375FA724">
            <wp:extent cx="1523867" cy="1168066"/>
            <wp:effectExtent l="19050" t="19050" r="19685" b="133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62866" cy="1197959"/>
                    </a:xfrm>
                    <a:prstGeom prst="rect">
                      <a:avLst/>
                    </a:prstGeom>
                    <a:noFill/>
                    <a:ln>
                      <a:solidFill>
                        <a:schemeClr val="tx1">
                          <a:lumMod val="50000"/>
                          <a:lumOff val="50000"/>
                        </a:schemeClr>
                      </a:solidFill>
                    </a:ln>
                  </pic:spPr>
                </pic:pic>
              </a:graphicData>
            </a:graphic>
          </wp:inline>
        </w:drawing>
      </w:r>
    </w:p>
    <w:p w14:paraId="7D0F6827" w14:textId="5799F643" w:rsidR="00994DA7" w:rsidRDefault="008D01DC" w:rsidP="008D01DC">
      <w:pPr>
        <w:pStyle w:val="LabStepNumberedLevel2"/>
        <w:numPr>
          <w:ilvl w:val="1"/>
          <w:numId w:val="2"/>
        </w:numPr>
      </w:pPr>
      <w:r>
        <w:lastRenderedPageBreak/>
        <w:t>C</w:t>
      </w:r>
      <w:r w:rsidR="00994DA7">
        <w:t>reate a new PowerShell script</w:t>
      </w:r>
      <w:r>
        <w:t xml:space="preserve"> and save it </w:t>
      </w:r>
      <w:r w:rsidR="00994DA7">
        <w:t xml:space="preserve">as </w:t>
      </w:r>
      <w:r w:rsidR="00994DA7" w:rsidRPr="00136EBF">
        <w:rPr>
          <w:b/>
          <w:bCs/>
        </w:rPr>
        <w:t>Exercise0</w:t>
      </w:r>
      <w:r w:rsidR="00994DA7">
        <w:rPr>
          <w:b/>
          <w:bCs/>
        </w:rPr>
        <w:t>1</w:t>
      </w:r>
      <w:r w:rsidR="00994DA7" w:rsidRPr="00136EBF">
        <w:rPr>
          <w:b/>
          <w:bCs/>
        </w:rPr>
        <w:t>.ps1</w:t>
      </w:r>
      <w:r w:rsidR="00994DA7">
        <w:t xml:space="preserve"> using the following path.</w:t>
      </w:r>
    </w:p>
    <w:p w14:paraId="531B8971" w14:textId="2663CBDA" w:rsidR="00994DA7" w:rsidRDefault="00994DA7" w:rsidP="00994DA7">
      <w:pPr>
        <w:pStyle w:val="LabStepCodeBlockLevel2"/>
      </w:pPr>
      <w:r>
        <w:t>C:\DevCamp\Scripts\</w:t>
      </w:r>
      <w:r w:rsidRPr="00994DA7">
        <w:t>Exercise01.ps1</w:t>
      </w:r>
    </w:p>
    <w:p w14:paraId="559A066C" w14:textId="0503B0EE" w:rsidR="008D01DC" w:rsidRDefault="008D01DC" w:rsidP="008D01DC">
      <w:pPr>
        <w:pStyle w:val="LabExerciseCallout"/>
      </w:pPr>
      <w:r>
        <w:t>Before getting started with PowerShell for Power BI, you are going to warm up by writing and testing a few simple PowerShell scripts.</w:t>
      </w:r>
    </w:p>
    <w:p w14:paraId="765B4C6B" w14:textId="488947F3" w:rsidR="00994DA7" w:rsidRDefault="00994DA7" w:rsidP="005125ED">
      <w:pPr>
        <w:pStyle w:val="LabStepNumberedLevel2"/>
      </w:pPr>
      <w:r>
        <w:t xml:space="preserve">Add the following PowerShell code to </w:t>
      </w:r>
      <w:r w:rsidRPr="008D01DC">
        <w:rPr>
          <w:b/>
          <w:bCs/>
        </w:rPr>
        <w:t>Exercise01.ps1</w:t>
      </w:r>
      <w:r>
        <w:t xml:space="preserve"> to create an array of strings and enumerate through it.</w:t>
      </w:r>
    </w:p>
    <w:p w14:paraId="05D61527" w14:textId="77777777" w:rsidR="00D029D8" w:rsidRDefault="00D029D8" w:rsidP="00D029D8">
      <w:pPr>
        <w:pStyle w:val="LabStepCodeBlockLevel2"/>
      </w:pPr>
      <w:r>
        <w:t>Clear-Host</w:t>
      </w:r>
    </w:p>
    <w:p w14:paraId="00F619EA" w14:textId="77777777" w:rsidR="00D029D8" w:rsidRDefault="00D029D8" w:rsidP="00D029D8">
      <w:pPr>
        <w:pStyle w:val="LabStepCodeBlockLevel2"/>
      </w:pPr>
    </w:p>
    <w:p w14:paraId="7C4CE7F1" w14:textId="77777777" w:rsidR="00D029D8" w:rsidRDefault="00D029D8" w:rsidP="00D029D8">
      <w:pPr>
        <w:pStyle w:val="LabStepCodeBlockLevel2"/>
      </w:pPr>
      <w:r>
        <w:t>$hobbies = @("Pilates", "Kick boxing", "Power BI Embedding")</w:t>
      </w:r>
    </w:p>
    <w:p w14:paraId="2D6B02C3" w14:textId="77777777" w:rsidR="00D029D8" w:rsidRDefault="00D029D8" w:rsidP="00D029D8">
      <w:pPr>
        <w:pStyle w:val="LabStepCodeBlockLevel2"/>
      </w:pPr>
    </w:p>
    <w:p w14:paraId="7D55BBBE" w14:textId="77777777" w:rsidR="00D029D8" w:rsidRDefault="00D029D8" w:rsidP="00D029D8">
      <w:pPr>
        <w:pStyle w:val="LabStepCodeBlockLevel2"/>
      </w:pPr>
      <w:r>
        <w:t xml:space="preserve">Write-Host </w:t>
      </w:r>
    </w:p>
    <w:p w14:paraId="5D105E1C" w14:textId="77777777" w:rsidR="00D029D8" w:rsidRDefault="00D029D8" w:rsidP="00D029D8">
      <w:pPr>
        <w:pStyle w:val="LabStepCodeBlockLevel2"/>
      </w:pPr>
      <w:r>
        <w:t>Write-Host "My Hobbies"</w:t>
      </w:r>
    </w:p>
    <w:p w14:paraId="57F73C33" w14:textId="77777777" w:rsidR="00D029D8" w:rsidRDefault="00D029D8" w:rsidP="00D029D8">
      <w:pPr>
        <w:pStyle w:val="LabStepCodeBlockLevel2"/>
      </w:pPr>
    </w:p>
    <w:p w14:paraId="42CD5D2C" w14:textId="77777777" w:rsidR="00D029D8" w:rsidRDefault="00D029D8" w:rsidP="00D029D8">
      <w:pPr>
        <w:pStyle w:val="LabStepCodeBlockLevel2"/>
      </w:pPr>
      <w:r>
        <w:t>foreach($hobby in $hobbies) {</w:t>
      </w:r>
    </w:p>
    <w:p w14:paraId="5B7C495C" w14:textId="77777777" w:rsidR="00D029D8" w:rsidRDefault="00D029D8" w:rsidP="00D029D8">
      <w:pPr>
        <w:pStyle w:val="LabStepCodeBlockLevel2"/>
      </w:pPr>
      <w:r>
        <w:t xml:space="preserve">  Write-Host " - $hobby"</w:t>
      </w:r>
    </w:p>
    <w:p w14:paraId="4A17293C" w14:textId="77777777" w:rsidR="00D029D8" w:rsidRDefault="00D029D8" w:rsidP="00D029D8">
      <w:pPr>
        <w:pStyle w:val="LabStepCodeBlockLevel2"/>
      </w:pPr>
      <w:r>
        <w:t>}</w:t>
      </w:r>
    </w:p>
    <w:p w14:paraId="7595C254" w14:textId="77777777" w:rsidR="00D029D8" w:rsidRDefault="00D029D8" w:rsidP="00D029D8">
      <w:pPr>
        <w:pStyle w:val="LabStepCodeBlockLevel2"/>
      </w:pPr>
    </w:p>
    <w:p w14:paraId="1C6B7EAC" w14:textId="0D4D0110" w:rsidR="005125ED" w:rsidRDefault="00D029D8" w:rsidP="00D029D8">
      <w:pPr>
        <w:pStyle w:val="LabStepCodeBlockLevel2"/>
      </w:pPr>
      <w:r>
        <w:t>Write-Host</w:t>
      </w:r>
    </w:p>
    <w:p w14:paraId="7AB9F803" w14:textId="09CAEAC9" w:rsidR="002254F9" w:rsidRDefault="008D01DC" w:rsidP="002254F9">
      <w:pPr>
        <w:pStyle w:val="LabStepNumberedLevel2"/>
      </w:pPr>
      <w:r>
        <w:t xml:space="preserve">Test the script by executing it by pressing the </w:t>
      </w:r>
      <w:r w:rsidRPr="008D01DC">
        <w:rPr>
          <w:b/>
          <w:bCs/>
        </w:rPr>
        <w:t>{F5}</w:t>
      </w:r>
      <w:r>
        <w:t xml:space="preserve"> key or by pressing the </w:t>
      </w:r>
      <w:r w:rsidRPr="00B81470">
        <w:rPr>
          <w:b/>
          <w:bCs/>
        </w:rPr>
        <w:t>Execute</w:t>
      </w:r>
      <w:r>
        <w:t xml:space="preserve"> button with the green arrow.</w:t>
      </w:r>
    </w:p>
    <w:p w14:paraId="489DC61C" w14:textId="3A315EEB" w:rsidR="00B81470" w:rsidRDefault="00B81470" w:rsidP="002254F9">
      <w:pPr>
        <w:pStyle w:val="LabStepNumberedLevel2"/>
      </w:pPr>
      <w:r>
        <w:t xml:space="preserve">As the script executes, you should see it </w:t>
      </w:r>
      <w:r w:rsidR="003A5540">
        <w:t>displays</w:t>
      </w:r>
      <w:r>
        <w:t xml:space="preserve"> the strings from the </w:t>
      </w:r>
      <w:r w:rsidR="003A5540" w:rsidRPr="003A5540">
        <w:rPr>
          <w:b/>
          <w:bCs/>
        </w:rPr>
        <w:t>$hobbies</w:t>
      </w:r>
      <w:r w:rsidR="003A5540">
        <w:t xml:space="preserve"> </w:t>
      </w:r>
      <w:r>
        <w:t>array in the console window.</w:t>
      </w:r>
    </w:p>
    <w:p w14:paraId="14A010F3" w14:textId="405E0504" w:rsidR="002254F9" w:rsidRDefault="00D029D8" w:rsidP="002254F9">
      <w:pPr>
        <w:pStyle w:val="LabStepScreenshotLevel2"/>
      </w:pPr>
      <w:r>
        <w:drawing>
          <wp:inline distT="0" distB="0" distL="0" distR="0" wp14:anchorId="2BB74B87" wp14:editId="4309E0AB">
            <wp:extent cx="4103771" cy="2496360"/>
            <wp:effectExtent l="19050" t="19050" r="11430" b="184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3997" cy="2557328"/>
                    </a:xfrm>
                    <a:prstGeom prst="rect">
                      <a:avLst/>
                    </a:prstGeom>
                    <a:noFill/>
                    <a:ln>
                      <a:solidFill>
                        <a:schemeClr val="tx1">
                          <a:lumMod val="50000"/>
                          <a:lumOff val="50000"/>
                        </a:schemeClr>
                      </a:solidFill>
                    </a:ln>
                  </pic:spPr>
                </pic:pic>
              </a:graphicData>
            </a:graphic>
          </wp:inline>
        </w:drawing>
      </w:r>
    </w:p>
    <w:p w14:paraId="58A9E6D5" w14:textId="5BE64ED5" w:rsidR="002254F9" w:rsidRDefault="00C77D60" w:rsidP="002254F9">
      <w:pPr>
        <w:pStyle w:val="LabStepNumberedLevel2"/>
      </w:pPr>
      <w:r>
        <w:t xml:space="preserve">Delete </w:t>
      </w:r>
      <w:r w:rsidR="00B81470">
        <w:t xml:space="preserve">all the code in </w:t>
      </w:r>
      <w:r w:rsidR="00B81470" w:rsidRPr="008D01DC">
        <w:rPr>
          <w:b/>
          <w:bCs/>
        </w:rPr>
        <w:t>Exercise01.ps1</w:t>
      </w:r>
      <w:r w:rsidR="00B81470">
        <w:t xml:space="preserve"> except for the first line which calls </w:t>
      </w:r>
      <w:r w:rsidRPr="00B81470">
        <w:rPr>
          <w:b/>
          <w:bCs/>
        </w:rPr>
        <w:t>Clear-Host</w:t>
      </w:r>
      <w:r w:rsidR="00B81470">
        <w:t>.</w:t>
      </w:r>
    </w:p>
    <w:p w14:paraId="38ECC3DD" w14:textId="1EE1C255" w:rsidR="00C77D60" w:rsidRDefault="00B81470" w:rsidP="002254F9">
      <w:pPr>
        <w:pStyle w:val="LabStepNumberedLevel2"/>
      </w:pPr>
      <w:r>
        <w:t>Add the following PowerShell code which creates an array of dictionaries where each dictionary contains data for a pet.</w:t>
      </w:r>
    </w:p>
    <w:p w14:paraId="1E384334" w14:textId="77777777" w:rsidR="00C77D60" w:rsidRDefault="00C77D60" w:rsidP="00C77D60">
      <w:pPr>
        <w:pStyle w:val="LabStepCodeBlockLevel2"/>
      </w:pPr>
      <w:r>
        <w:t>$pets = @(</w:t>
      </w:r>
    </w:p>
    <w:p w14:paraId="6F76E6F9" w14:textId="77777777" w:rsidR="00C77D60" w:rsidRDefault="00C77D60" w:rsidP="00C77D60">
      <w:pPr>
        <w:pStyle w:val="LabStepCodeBlockLevel2"/>
      </w:pPr>
      <w:r>
        <w:t xml:space="preserve">  @{ Name="Bob"; Type="Cat" }</w:t>
      </w:r>
    </w:p>
    <w:p w14:paraId="3F87CA6E" w14:textId="77777777" w:rsidR="00C77D60" w:rsidRDefault="00C77D60" w:rsidP="00C77D60">
      <w:pPr>
        <w:pStyle w:val="LabStepCodeBlockLevel2"/>
      </w:pPr>
      <w:r>
        <w:t xml:space="preserve">  @{ Name="Diggity"; Type="Dog" }</w:t>
      </w:r>
    </w:p>
    <w:p w14:paraId="576DAE0F" w14:textId="77777777" w:rsidR="00C77D60" w:rsidRDefault="00C77D60" w:rsidP="00C77D60">
      <w:pPr>
        <w:pStyle w:val="LabStepCodeBlockLevel2"/>
      </w:pPr>
      <w:r>
        <w:t xml:space="preserve">  @{ Name="Larry"; Type="Lizard" }</w:t>
      </w:r>
    </w:p>
    <w:p w14:paraId="25BB55F5" w14:textId="77777777" w:rsidR="00C77D60" w:rsidRDefault="00C77D60" w:rsidP="00C77D60">
      <w:pPr>
        <w:pStyle w:val="LabStepCodeBlockLevel2"/>
      </w:pPr>
      <w:r>
        <w:t xml:space="preserve">  @{ Name="Penny"; Type="Porcupine" }</w:t>
      </w:r>
    </w:p>
    <w:p w14:paraId="5507EB3B" w14:textId="1EDD700C" w:rsidR="00C77D60" w:rsidRDefault="00C77D60" w:rsidP="00C77D60">
      <w:pPr>
        <w:pStyle w:val="LabStepCodeBlockLevel2"/>
      </w:pPr>
      <w:r>
        <w:t>)</w:t>
      </w:r>
    </w:p>
    <w:p w14:paraId="68B85F85" w14:textId="2031FED8" w:rsidR="00C77D60" w:rsidRDefault="00B81470" w:rsidP="002254F9">
      <w:pPr>
        <w:pStyle w:val="LabStepNumberedLevel2"/>
      </w:pPr>
      <w:r>
        <w:t xml:space="preserve">Move below in in </w:t>
      </w:r>
      <w:r w:rsidRPr="008D01DC">
        <w:rPr>
          <w:b/>
          <w:bCs/>
        </w:rPr>
        <w:t>Exercise01.ps1</w:t>
      </w:r>
      <w:r w:rsidRPr="00B81470">
        <w:t xml:space="preserve"> and </w:t>
      </w:r>
      <w:r>
        <w:t xml:space="preserve">add the following code to output the heading </w:t>
      </w:r>
      <w:r w:rsidRPr="00B81470">
        <w:rPr>
          <w:b/>
          <w:bCs/>
        </w:rPr>
        <w:t>My Pets</w:t>
      </w:r>
      <w:r>
        <w:t>.</w:t>
      </w:r>
    </w:p>
    <w:p w14:paraId="629A3933" w14:textId="77777777" w:rsidR="00C77D60" w:rsidRDefault="00C77D60" w:rsidP="00C77D60">
      <w:pPr>
        <w:pStyle w:val="LabStepCodeBlockLevel2"/>
      </w:pPr>
      <w:r>
        <w:t xml:space="preserve">Write-Host </w:t>
      </w:r>
    </w:p>
    <w:p w14:paraId="32C3F60C" w14:textId="51915083" w:rsidR="00C77D60" w:rsidRDefault="00C77D60" w:rsidP="00C77D60">
      <w:pPr>
        <w:pStyle w:val="LabStepCodeBlockLevel2"/>
      </w:pPr>
      <w:r>
        <w:t>Write-Host "My Pets"</w:t>
      </w:r>
    </w:p>
    <w:p w14:paraId="604D7A17" w14:textId="1B447C95" w:rsidR="00C77D60" w:rsidRDefault="00B81470" w:rsidP="002254F9">
      <w:pPr>
        <w:pStyle w:val="LabStepNumberedLevel2"/>
      </w:pPr>
      <w:r>
        <w:t xml:space="preserve">Move below in in </w:t>
      </w:r>
      <w:r w:rsidRPr="008D01DC">
        <w:rPr>
          <w:b/>
          <w:bCs/>
        </w:rPr>
        <w:t>Exercise01.ps1</w:t>
      </w:r>
      <w:r w:rsidRPr="00B81470">
        <w:t xml:space="preserve"> and </w:t>
      </w:r>
      <w:r>
        <w:t>add the following code to enumerate the array and output information on each pet.</w:t>
      </w:r>
    </w:p>
    <w:p w14:paraId="7A398B17" w14:textId="77777777" w:rsidR="00C77D60" w:rsidRDefault="00C77D60" w:rsidP="00C77D60">
      <w:pPr>
        <w:pStyle w:val="LabStepCodeBlockLevel2"/>
      </w:pPr>
      <w:r>
        <w:t>foreach($pet in $pets) {</w:t>
      </w:r>
    </w:p>
    <w:p w14:paraId="0C99E666" w14:textId="77777777" w:rsidR="00C77D60" w:rsidRDefault="00C77D60" w:rsidP="00C77D60">
      <w:pPr>
        <w:pStyle w:val="LabStepCodeBlockLevel2"/>
      </w:pPr>
      <w:r>
        <w:t xml:space="preserve">  $name = $pet.Name</w:t>
      </w:r>
    </w:p>
    <w:p w14:paraId="0728800B" w14:textId="77777777" w:rsidR="00C77D60" w:rsidRDefault="00C77D60" w:rsidP="00C77D60">
      <w:pPr>
        <w:pStyle w:val="LabStepCodeBlockLevel2"/>
      </w:pPr>
      <w:r>
        <w:t xml:space="preserve">  $type = $pet.Type</w:t>
      </w:r>
    </w:p>
    <w:p w14:paraId="37C4E72F" w14:textId="77777777" w:rsidR="00C77D60" w:rsidRDefault="00C77D60" w:rsidP="00C77D60">
      <w:pPr>
        <w:pStyle w:val="LabStepCodeBlockLevel2"/>
      </w:pPr>
      <w:r>
        <w:t xml:space="preserve">  Write-Host " - $name the $type"</w:t>
      </w:r>
    </w:p>
    <w:p w14:paraId="3FEC7CCD" w14:textId="17E5D0F7" w:rsidR="00C77D60" w:rsidRDefault="00C77D60" w:rsidP="00C77D60">
      <w:pPr>
        <w:pStyle w:val="LabStepCodeBlockLevel2"/>
      </w:pPr>
      <w:r>
        <w:t>}</w:t>
      </w:r>
    </w:p>
    <w:p w14:paraId="25852935" w14:textId="7BE6C251" w:rsidR="00C77D60" w:rsidRDefault="00C77D60" w:rsidP="002254F9">
      <w:pPr>
        <w:pStyle w:val="LabStepNumberedLevel2"/>
      </w:pPr>
      <w:r>
        <w:lastRenderedPageBreak/>
        <w:t xml:space="preserve">Add </w:t>
      </w:r>
      <w:r w:rsidR="00B81470">
        <w:t xml:space="preserve">one more call to </w:t>
      </w:r>
      <w:r w:rsidRPr="003A5540">
        <w:rPr>
          <w:b/>
          <w:bCs/>
        </w:rPr>
        <w:t>Write-Host</w:t>
      </w:r>
      <w:r>
        <w:t xml:space="preserve"> at the bottom</w:t>
      </w:r>
      <w:r w:rsidR="00B81470">
        <w:t xml:space="preserve"> of </w:t>
      </w:r>
      <w:r w:rsidR="00B81470" w:rsidRPr="00B81470">
        <w:rPr>
          <w:b/>
          <w:bCs/>
        </w:rPr>
        <w:t>Exercise01.ps1</w:t>
      </w:r>
      <w:r>
        <w:t>.</w:t>
      </w:r>
    </w:p>
    <w:p w14:paraId="628C9F3B" w14:textId="153D40E8" w:rsidR="00C77D60" w:rsidRDefault="00C77D60" w:rsidP="002254F9">
      <w:pPr>
        <w:pStyle w:val="LabStepNumberedLevel2"/>
      </w:pPr>
      <w:r>
        <w:t>Your script should now match the following code listing.</w:t>
      </w:r>
    </w:p>
    <w:p w14:paraId="39401F04" w14:textId="77777777" w:rsidR="00D029D8" w:rsidRDefault="00D029D8" w:rsidP="00D029D8">
      <w:pPr>
        <w:pStyle w:val="LabStepCodeBlockLevel2"/>
      </w:pPr>
      <w:r>
        <w:t>Clear-Host</w:t>
      </w:r>
    </w:p>
    <w:p w14:paraId="6BF29C97" w14:textId="77777777" w:rsidR="00D029D8" w:rsidRDefault="00D029D8" w:rsidP="00D029D8">
      <w:pPr>
        <w:pStyle w:val="LabStepCodeBlockLevel2"/>
      </w:pPr>
    </w:p>
    <w:p w14:paraId="556E3947" w14:textId="77777777" w:rsidR="00D029D8" w:rsidRDefault="00D029D8" w:rsidP="00D029D8">
      <w:pPr>
        <w:pStyle w:val="LabStepCodeBlockLevel2"/>
      </w:pPr>
      <w:r>
        <w:t>$pets = @(</w:t>
      </w:r>
    </w:p>
    <w:p w14:paraId="00982C58" w14:textId="77777777" w:rsidR="00D029D8" w:rsidRDefault="00D029D8" w:rsidP="00D029D8">
      <w:pPr>
        <w:pStyle w:val="LabStepCodeBlockLevel2"/>
      </w:pPr>
      <w:r>
        <w:t xml:space="preserve">  @{ Name="Bob"; Type="Cat" }</w:t>
      </w:r>
    </w:p>
    <w:p w14:paraId="68E9CD62" w14:textId="77777777" w:rsidR="00D029D8" w:rsidRDefault="00D029D8" w:rsidP="00D029D8">
      <w:pPr>
        <w:pStyle w:val="LabStepCodeBlockLevel2"/>
      </w:pPr>
      <w:r>
        <w:t xml:space="preserve">  @{ Name="Diggity"; Type="Dog" }</w:t>
      </w:r>
    </w:p>
    <w:p w14:paraId="6C792941" w14:textId="77777777" w:rsidR="00D029D8" w:rsidRDefault="00D029D8" w:rsidP="00D029D8">
      <w:pPr>
        <w:pStyle w:val="LabStepCodeBlockLevel2"/>
      </w:pPr>
      <w:r>
        <w:t xml:space="preserve">  @{ Name="Larry"; Type="Lizard" }</w:t>
      </w:r>
    </w:p>
    <w:p w14:paraId="7F308331" w14:textId="77777777" w:rsidR="00D029D8" w:rsidRDefault="00D029D8" w:rsidP="00D029D8">
      <w:pPr>
        <w:pStyle w:val="LabStepCodeBlockLevel2"/>
      </w:pPr>
      <w:r>
        <w:t xml:space="preserve">  @{ Name="Penny"; Type="Porcupine" }</w:t>
      </w:r>
    </w:p>
    <w:p w14:paraId="0325F441" w14:textId="77777777" w:rsidR="00D029D8" w:rsidRDefault="00D029D8" w:rsidP="00D029D8">
      <w:pPr>
        <w:pStyle w:val="LabStepCodeBlockLevel2"/>
      </w:pPr>
      <w:r>
        <w:t>)</w:t>
      </w:r>
    </w:p>
    <w:p w14:paraId="6218020E" w14:textId="77777777" w:rsidR="00D029D8" w:rsidRDefault="00D029D8" w:rsidP="00D029D8">
      <w:pPr>
        <w:pStyle w:val="LabStepCodeBlockLevel2"/>
      </w:pPr>
    </w:p>
    <w:p w14:paraId="4E13C5E1" w14:textId="77777777" w:rsidR="00D029D8" w:rsidRDefault="00D029D8" w:rsidP="00D029D8">
      <w:pPr>
        <w:pStyle w:val="LabStepCodeBlockLevel2"/>
      </w:pPr>
      <w:r>
        <w:t xml:space="preserve">Write-Host </w:t>
      </w:r>
    </w:p>
    <w:p w14:paraId="679B1DB4" w14:textId="77777777" w:rsidR="00D029D8" w:rsidRDefault="00D029D8" w:rsidP="00D029D8">
      <w:pPr>
        <w:pStyle w:val="LabStepCodeBlockLevel2"/>
      </w:pPr>
      <w:r>
        <w:t>Write-Host "My Pets"</w:t>
      </w:r>
    </w:p>
    <w:p w14:paraId="44CF81D8" w14:textId="77777777" w:rsidR="00D029D8" w:rsidRDefault="00D029D8" w:rsidP="00D029D8">
      <w:pPr>
        <w:pStyle w:val="LabStepCodeBlockLevel2"/>
      </w:pPr>
    </w:p>
    <w:p w14:paraId="67B5142F" w14:textId="77777777" w:rsidR="00D029D8" w:rsidRDefault="00D029D8" w:rsidP="00D029D8">
      <w:pPr>
        <w:pStyle w:val="LabStepCodeBlockLevel2"/>
      </w:pPr>
      <w:r>
        <w:t>foreach($pet in $pets) {</w:t>
      </w:r>
    </w:p>
    <w:p w14:paraId="28D42B50" w14:textId="77777777" w:rsidR="00D029D8" w:rsidRDefault="00D029D8" w:rsidP="00D029D8">
      <w:pPr>
        <w:pStyle w:val="LabStepCodeBlockLevel2"/>
      </w:pPr>
      <w:r>
        <w:t xml:space="preserve">  $name = $pet.Name</w:t>
      </w:r>
    </w:p>
    <w:p w14:paraId="6E8E668A" w14:textId="77777777" w:rsidR="00D029D8" w:rsidRDefault="00D029D8" w:rsidP="00D029D8">
      <w:pPr>
        <w:pStyle w:val="LabStepCodeBlockLevel2"/>
      </w:pPr>
      <w:r>
        <w:t xml:space="preserve">  $type = $pet.Type</w:t>
      </w:r>
    </w:p>
    <w:p w14:paraId="6800AB19" w14:textId="77777777" w:rsidR="00D029D8" w:rsidRDefault="00D029D8" w:rsidP="00D029D8">
      <w:pPr>
        <w:pStyle w:val="LabStepCodeBlockLevel2"/>
      </w:pPr>
      <w:r>
        <w:t xml:space="preserve">  Write-Host " - $name the $type"</w:t>
      </w:r>
    </w:p>
    <w:p w14:paraId="7CB0DEBB" w14:textId="77777777" w:rsidR="00D029D8" w:rsidRDefault="00D029D8" w:rsidP="00D029D8">
      <w:pPr>
        <w:pStyle w:val="LabStepCodeBlockLevel2"/>
      </w:pPr>
      <w:r>
        <w:t>}</w:t>
      </w:r>
    </w:p>
    <w:p w14:paraId="285DA76B" w14:textId="77777777" w:rsidR="00D029D8" w:rsidRDefault="00D029D8" w:rsidP="00D029D8">
      <w:pPr>
        <w:pStyle w:val="LabStepCodeBlockLevel2"/>
      </w:pPr>
    </w:p>
    <w:p w14:paraId="637D6D5D" w14:textId="293F7C3F" w:rsidR="00D07BA0" w:rsidRDefault="00D029D8" w:rsidP="00D07BA0">
      <w:pPr>
        <w:pStyle w:val="LabStepCodeBlockLevel2"/>
      </w:pPr>
      <w:r>
        <w:t>Write-Host</w:t>
      </w:r>
    </w:p>
    <w:p w14:paraId="5DE91D2B" w14:textId="0630F26F" w:rsidR="00D07BA0" w:rsidRDefault="00C77D60" w:rsidP="00D07BA0">
      <w:pPr>
        <w:pStyle w:val="LabStepNumberedLevel2"/>
      </w:pPr>
      <w:r>
        <w:t xml:space="preserve">Press </w:t>
      </w:r>
      <w:r w:rsidRPr="00C77D60">
        <w:rPr>
          <w:b/>
          <w:bCs/>
        </w:rPr>
        <w:t>{F5}</w:t>
      </w:r>
      <w:r>
        <w:t xml:space="preserve"> to execute the script. You should see output in the console that matches the following screenshot.</w:t>
      </w:r>
    </w:p>
    <w:p w14:paraId="4C079E37" w14:textId="59C2CF65" w:rsidR="00D07BA0" w:rsidRDefault="00D029D8" w:rsidP="00D07BA0">
      <w:pPr>
        <w:pStyle w:val="LabStepScreenshotLevel2"/>
      </w:pPr>
      <w:r>
        <w:drawing>
          <wp:inline distT="0" distB="0" distL="0" distR="0" wp14:anchorId="4736DFD6" wp14:editId="457E99B1">
            <wp:extent cx="3718761" cy="2644452"/>
            <wp:effectExtent l="19050" t="19050" r="15240" b="228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95005" cy="2769781"/>
                    </a:xfrm>
                    <a:prstGeom prst="rect">
                      <a:avLst/>
                    </a:prstGeom>
                    <a:noFill/>
                    <a:ln>
                      <a:solidFill>
                        <a:schemeClr val="tx1">
                          <a:lumMod val="50000"/>
                          <a:lumOff val="50000"/>
                        </a:schemeClr>
                      </a:solidFill>
                    </a:ln>
                  </pic:spPr>
                </pic:pic>
              </a:graphicData>
            </a:graphic>
          </wp:inline>
        </w:drawing>
      </w:r>
    </w:p>
    <w:p w14:paraId="219B3DD8" w14:textId="62D745FD" w:rsidR="00B81470" w:rsidRDefault="00B81470" w:rsidP="00B81470">
      <w:pPr>
        <w:pStyle w:val="LabExerciseCallout"/>
      </w:pPr>
      <w:r>
        <w:t>In the final step of this exercise, you will modify the PowerShell code to create a text file which contains information about the pets.</w:t>
      </w:r>
    </w:p>
    <w:p w14:paraId="54FE9206" w14:textId="5CBAAB70" w:rsidR="00D07BA0" w:rsidRDefault="00C77D60" w:rsidP="00C77D60">
      <w:pPr>
        <w:pStyle w:val="LabStepNumbered"/>
      </w:pPr>
      <w:r>
        <w:t xml:space="preserve">Write </w:t>
      </w:r>
      <w:r w:rsidR="00B81470">
        <w:t xml:space="preserve">the information about pets to an </w:t>
      </w:r>
      <w:r>
        <w:t>output text file.</w:t>
      </w:r>
    </w:p>
    <w:p w14:paraId="6F07E23A" w14:textId="627EB78D" w:rsidR="00D029D8" w:rsidRDefault="00C77D60" w:rsidP="00D07BA0">
      <w:pPr>
        <w:pStyle w:val="LabStepNumberedLevel2"/>
      </w:pPr>
      <w:r>
        <w:t xml:space="preserve">Delete all the code in </w:t>
      </w:r>
      <w:r w:rsidRPr="00B81470">
        <w:rPr>
          <w:b/>
          <w:bCs/>
        </w:rPr>
        <w:t>Exercise01.ps1</w:t>
      </w:r>
      <w:r>
        <w:t>.</w:t>
      </w:r>
    </w:p>
    <w:p w14:paraId="32548F8A" w14:textId="6E254F61" w:rsidR="00C77D60" w:rsidRDefault="00C77D60" w:rsidP="00D07BA0">
      <w:pPr>
        <w:pStyle w:val="LabStepNumberedLevel2"/>
      </w:pPr>
      <w:r>
        <w:t xml:space="preserve">Add the following line to </w:t>
      </w:r>
      <w:r w:rsidR="003A5540">
        <w:t xml:space="preserve">parse together </w:t>
      </w:r>
      <w:r>
        <w:t xml:space="preserve">a file path </w:t>
      </w:r>
      <w:r w:rsidR="003A5540">
        <w:t xml:space="preserve">for a file named </w:t>
      </w:r>
      <w:r w:rsidR="003A5540" w:rsidRPr="00C77D60">
        <w:rPr>
          <w:b/>
          <w:bCs/>
        </w:rPr>
        <w:t>Pets.txt</w:t>
      </w:r>
      <w:r w:rsidR="003A5540">
        <w:t xml:space="preserve"> </w:t>
      </w:r>
      <w:r>
        <w:t xml:space="preserve">in the same folder as the script </w:t>
      </w:r>
      <w:r w:rsidR="003A5540">
        <w:rPr>
          <w:b/>
          <w:bCs/>
        </w:rPr>
        <w:t>Exercise01.ps1</w:t>
      </w:r>
      <w:r>
        <w:t>.</w:t>
      </w:r>
    </w:p>
    <w:p w14:paraId="30976F4E" w14:textId="1E51D615" w:rsidR="00D029D8" w:rsidRDefault="00D029D8" w:rsidP="00D029D8">
      <w:pPr>
        <w:pStyle w:val="LabStepCodeBlockLevel2"/>
      </w:pPr>
      <w:r w:rsidRPr="00D029D8">
        <w:t>$outputFilePath = "$PSScriptRoot/Pets.txt"</w:t>
      </w:r>
    </w:p>
    <w:p w14:paraId="226713DC" w14:textId="684EF392" w:rsidR="00B81470" w:rsidRDefault="00B81470" w:rsidP="00B81470">
      <w:pPr>
        <w:pStyle w:val="LabExerciseCallout"/>
      </w:pPr>
      <w:r w:rsidRPr="00B81470">
        <w:rPr>
          <w:b/>
          <w:bCs/>
        </w:rPr>
        <w:t>$</w:t>
      </w:r>
      <w:proofErr w:type="spellStart"/>
      <w:r w:rsidRPr="00B81470">
        <w:rPr>
          <w:b/>
          <w:bCs/>
        </w:rPr>
        <w:t>PSScriptRoot</w:t>
      </w:r>
      <w:proofErr w:type="spellEnd"/>
      <w:r>
        <w:t xml:space="preserve"> is a variable built into PowerShell which returns the path to the folder which contains the hosting script. Therefore, the variable named </w:t>
      </w:r>
      <w:r w:rsidRPr="00B81470">
        <w:rPr>
          <w:b/>
          <w:bCs/>
        </w:rPr>
        <w:t>$</w:t>
      </w:r>
      <w:proofErr w:type="spellStart"/>
      <w:r w:rsidRPr="00B81470">
        <w:rPr>
          <w:b/>
          <w:bCs/>
        </w:rPr>
        <w:t>outputFilePath</w:t>
      </w:r>
      <w:proofErr w:type="spellEnd"/>
      <w:r>
        <w:t xml:space="preserve"> will hold a path to a file named </w:t>
      </w:r>
      <w:r w:rsidRPr="00B81470">
        <w:rPr>
          <w:b/>
          <w:bCs/>
        </w:rPr>
        <w:t>Pets.txt</w:t>
      </w:r>
      <w:r>
        <w:t xml:space="preserve"> in the same folder as the </w:t>
      </w:r>
      <w:r w:rsidRPr="00B81470">
        <w:rPr>
          <w:b/>
          <w:bCs/>
        </w:rPr>
        <w:t>Exercise01.ps1</w:t>
      </w:r>
      <w:r>
        <w:t xml:space="preserve"> script</w:t>
      </w:r>
    </w:p>
    <w:p w14:paraId="3F59AE78" w14:textId="40589C0A" w:rsidR="00D029D8" w:rsidRDefault="00C77D60" w:rsidP="00D07BA0">
      <w:pPr>
        <w:pStyle w:val="LabStepNumberedLevel2"/>
      </w:pPr>
      <w:r>
        <w:t>Add the following code to create an array of dictionary objects for a collection of pets.</w:t>
      </w:r>
    </w:p>
    <w:p w14:paraId="0C3959B6" w14:textId="77777777" w:rsidR="00D029D8" w:rsidRDefault="00D029D8" w:rsidP="00D029D8">
      <w:pPr>
        <w:pStyle w:val="LabStepCodeBlockLevel2"/>
      </w:pPr>
      <w:r>
        <w:t>$pets = @(</w:t>
      </w:r>
    </w:p>
    <w:p w14:paraId="0F3362AD" w14:textId="77777777" w:rsidR="00D029D8" w:rsidRDefault="00D029D8" w:rsidP="00D029D8">
      <w:pPr>
        <w:pStyle w:val="LabStepCodeBlockLevel2"/>
      </w:pPr>
      <w:r>
        <w:t xml:space="preserve">  @{ Name="Bob"; Type="Cat" }</w:t>
      </w:r>
    </w:p>
    <w:p w14:paraId="415D4C3B" w14:textId="77777777" w:rsidR="00D029D8" w:rsidRDefault="00D029D8" w:rsidP="00D029D8">
      <w:pPr>
        <w:pStyle w:val="LabStepCodeBlockLevel2"/>
      </w:pPr>
      <w:r>
        <w:t xml:space="preserve">  @{ Name="Diggity"; Type="Dog" }</w:t>
      </w:r>
    </w:p>
    <w:p w14:paraId="334254EB" w14:textId="77777777" w:rsidR="00D029D8" w:rsidRDefault="00D029D8" w:rsidP="00D029D8">
      <w:pPr>
        <w:pStyle w:val="LabStepCodeBlockLevel2"/>
      </w:pPr>
      <w:r>
        <w:t xml:space="preserve">  @{ Name="Larry"; Type="Lizard" }</w:t>
      </w:r>
    </w:p>
    <w:p w14:paraId="12C07AEA" w14:textId="77777777" w:rsidR="00D029D8" w:rsidRDefault="00D029D8" w:rsidP="00D029D8">
      <w:pPr>
        <w:pStyle w:val="LabStepCodeBlockLevel2"/>
      </w:pPr>
      <w:r>
        <w:t xml:space="preserve">  @{ Name="Penny"; Type="Porcupine" }</w:t>
      </w:r>
    </w:p>
    <w:p w14:paraId="3C4FDC25" w14:textId="7D3817AE" w:rsidR="00D029D8" w:rsidRDefault="00D029D8" w:rsidP="00D029D8">
      <w:pPr>
        <w:pStyle w:val="LabStepCodeBlockLevel2"/>
      </w:pPr>
      <w:r>
        <w:t>)</w:t>
      </w:r>
    </w:p>
    <w:p w14:paraId="2F16D317" w14:textId="2973C72E" w:rsidR="00D029D8" w:rsidRDefault="00C77D60" w:rsidP="00D07BA0">
      <w:pPr>
        <w:pStyle w:val="LabStepNumberedLevel2"/>
      </w:pPr>
      <w:r>
        <w:lastRenderedPageBreak/>
        <w:t xml:space="preserve">Add the following line of code to write a heading of </w:t>
      </w:r>
      <w:r w:rsidRPr="00C77D60">
        <w:rPr>
          <w:b/>
          <w:bCs/>
        </w:rPr>
        <w:t>My Pets</w:t>
      </w:r>
      <w:r>
        <w:t xml:space="preserve"> into the output file.</w:t>
      </w:r>
    </w:p>
    <w:p w14:paraId="59A0F80E" w14:textId="7D54F408" w:rsidR="00D029D8" w:rsidRDefault="00D029D8" w:rsidP="00D029D8">
      <w:pPr>
        <w:pStyle w:val="LabStepCodeBlockLevel2"/>
      </w:pPr>
      <w:r w:rsidRPr="00D029D8">
        <w:t>"My Pets" | Out-File $outputFilePath</w:t>
      </w:r>
    </w:p>
    <w:p w14:paraId="5E6D9E4A" w14:textId="66959FE9" w:rsidR="00D029D8" w:rsidRDefault="00C77D60" w:rsidP="00D07BA0">
      <w:pPr>
        <w:pStyle w:val="LabStepNumberedLevel2"/>
      </w:pPr>
      <w:r>
        <w:t xml:space="preserve">Create a </w:t>
      </w:r>
      <w:r w:rsidRPr="00C77D60">
        <w:t>foreach</w:t>
      </w:r>
      <w:r>
        <w:t xml:space="preserve"> loop to enumerate the dictionary objects and to output a line of text for each pet </w:t>
      </w:r>
      <w:r w:rsidR="000B6BC8">
        <w:t xml:space="preserve">with its </w:t>
      </w:r>
      <w:r>
        <w:t>name and type.</w:t>
      </w:r>
    </w:p>
    <w:p w14:paraId="1FB660C8" w14:textId="77777777" w:rsidR="00D029D8" w:rsidRDefault="00D029D8" w:rsidP="00D029D8">
      <w:pPr>
        <w:pStyle w:val="LabStepCodeBlockLevel2"/>
      </w:pPr>
      <w:r>
        <w:t>foreach($pet in $pets) {</w:t>
      </w:r>
    </w:p>
    <w:p w14:paraId="32ABABD4" w14:textId="77777777" w:rsidR="00D029D8" w:rsidRDefault="00D029D8" w:rsidP="00D029D8">
      <w:pPr>
        <w:pStyle w:val="LabStepCodeBlockLevel2"/>
      </w:pPr>
      <w:r>
        <w:t xml:space="preserve">  $name = $pet.Name</w:t>
      </w:r>
    </w:p>
    <w:p w14:paraId="7EEBAF51" w14:textId="77777777" w:rsidR="00D029D8" w:rsidRDefault="00D029D8" w:rsidP="00D029D8">
      <w:pPr>
        <w:pStyle w:val="LabStepCodeBlockLevel2"/>
      </w:pPr>
      <w:r>
        <w:t xml:space="preserve">  $type = $pet.Type</w:t>
      </w:r>
    </w:p>
    <w:p w14:paraId="32B1A552" w14:textId="77777777" w:rsidR="00D029D8" w:rsidRDefault="00D029D8" w:rsidP="00D029D8">
      <w:pPr>
        <w:pStyle w:val="LabStepCodeBlockLevel2"/>
      </w:pPr>
      <w:r>
        <w:t xml:space="preserve">  " - $name the $type" | Out-File $outputFilePath -Append</w:t>
      </w:r>
    </w:p>
    <w:p w14:paraId="1D867AB1" w14:textId="64200E08" w:rsidR="00D029D8" w:rsidRDefault="00D029D8" w:rsidP="00D029D8">
      <w:pPr>
        <w:pStyle w:val="LabStepCodeBlockLevel2"/>
      </w:pPr>
      <w:r>
        <w:t>}</w:t>
      </w:r>
    </w:p>
    <w:p w14:paraId="35868BA6" w14:textId="135C6F6D" w:rsidR="00D029D8" w:rsidRDefault="00C77D60" w:rsidP="00D07BA0">
      <w:pPr>
        <w:pStyle w:val="LabStepNumberedLevel2"/>
      </w:pPr>
      <w:r>
        <w:t>Add one more line of PowerShell code to open up the text file in notepad</w:t>
      </w:r>
      <w:r w:rsidR="003B1AD2">
        <w:t>.</w:t>
      </w:r>
    </w:p>
    <w:p w14:paraId="4311DC1F" w14:textId="48EF6C3E" w:rsidR="00D029D8" w:rsidRDefault="00C77D60" w:rsidP="00D029D8">
      <w:pPr>
        <w:pStyle w:val="LabStepCodeBlockLevel2"/>
      </w:pPr>
      <w:r w:rsidRPr="00C77D60">
        <w:t>notepad.exe $outputFilePath</w:t>
      </w:r>
    </w:p>
    <w:p w14:paraId="432A35E8" w14:textId="2DBCE203" w:rsidR="00D029D8" w:rsidRDefault="003B1AD2" w:rsidP="00D07BA0">
      <w:pPr>
        <w:pStyle w:val="LabStepNumberedLevel2"/>
      </w:pPr>
      <w:r>
        <w:t>Your script should now match the following code listing.</w:t>
      </w:r>
    </w:p>
    <w:p w14:paraId="231FF94F" w14:textId="77777777" w:rsidR="00D029D8" w:rsidRDefault="00D029D8" w:rsidP="00D029D8">
      <w:pPr>
        <w:pStyle w:val="LabStepCodeBlockLevel2"/>
      </w:pPr>
      <w:r>
        <w:t>$outputFilePath = "$PSScriptRoot/Pets.txt"</w:t>
      </w:r>
    </w:p>
    <w:p w14:paraId="1CAC162E" w14:textId="77777777" w:rsidR="00D029D8" w:rsidRDefault="00D029D8" w:rsidP="00D029D8">
      <w:pPr>
        <w:pStyle w:val="LabStepCodeBlockLevel2"/>
      </w:pPr>
    </w:p>
    <w:p w14:paraId="10DBAB52" w14:textId="77777777" w:rsidR="00D029D8" w:rsidRDefault="00D029D8" w:rsidP="00D029D8">
      <w:pPr>
        <w:pStyle w:val="LabStepCodeBlockLevel2"/>
      </w:pPr>
      <w:r>
        <w:t>$pets = @(</w:t>
      </w:r>
    </w:p>
    <w:p w14:paraId="56481CA3" w14:textId="77777777" w:rsidR="00D029D8" w:rsidRDefault="00D029D8" w:rsidP="00D029D8">
      <w:pPr>
        <w:pStyle w:val="LabStepCodeBlockLevel2"/>
      </w:pPr>
      <w:r>
        <w:t xml:space="preserve">  @{ Name="Bob"; Type="Cat" }</w:t>
      </w:r>
    </w:p>
    <w:p w14:paraId="277F8DBB" w14:textId="77777777" w:rsidR="00D029D8" w:rsidRDefault="00D029D8" w:rsidP="00D029D8">
      <w:pPr>
        <w:pStyle w:val="LabStepCodeBlockLevel2"/>
      </w:pPr>
      <w:r>
        <w:t xml:space="preserve">  @{ Name="Diggity"; Type="Dog" }</w:t>
      </w:r>
    </w:p>
    <w:p w14:paraId="636D03B7" w14:textId="77777777" w:rsidR="00D029D8" w:rsidRDefault="00D029D8" w:rsidP="00D029D8">
      <w:pPr>
        <w:pStyle w:val="LabStepCodeBlockLevel2"/>
      </w:pPr>
      <w:r>
        <w:t xml:space="preserve">  @{ Name="Larry"; Type="Lizard" }</w:t>
      </w:r>
    </w:p>
    <w:p w14:paraId="683479F1" w14:textId="77777777" w:rsidR="00D029D8" w:rsidRDefault="00D029D8" w:rsidP="00D029D8">
      <w:pPr>
        <w:pStyle w:val="LabStepCodeBlockLevel2"/>
      </w:pPr>
      <w:r>
        <w:t xml:space="preserve">  @{ Name="Penny"; Type="Porcupine" }</w:t>
      </w:r>
    </w:p>
    <w:p w14:paraId="4036F30F" w14:textId="77777777" w:rsidR="00D029D8" w:rsidRDefault="00D029D8" w:rsidP="00D029D8">
      <w:pPr>
        <w:pStyle w:val="LabStepCodeBlockLevel2"/>
      </w:pPr>
      <w:r>
        <w:t>)</w:t>
      </w:r>
    </w:p>
    <w:p w14:paraId="17175E7E" w14:textId="77777777" w:rsidR="00D029D8" w:rsidRDefault="00D029D8" w:rsidP="00D029D8">
      <w:pPr>
        <w:pStyle w:val="LabStepCodeBlockLevel2"/>
      </w:pPr>
    </w:p>
    <w:p w14:paraId="7690CBA8" w14:textId="77777777" w:rsidR="00D029D8" w:rsidRDefault="00D029D8" w:rsidP="00D029D8">
      <w:pPr>
        <w:pStyle w:val="LabStepCodeBlockLevel2"/>
      </w:pPr>
      <w:r>
        <w:t>"My Pets" | Out-File $outputFilePath</w:t>
      </w:r>
    </w:p>
    <w:p w14:paraId="2BE1DB9A" w14:textId="77777777" w:rsidR="00D029D8" w:rsidRDefault="00D029D8" w:rsidP="00D029D8">
      <w:pPr>
        <w:pStyle w:val="LabStepCodeBlockLevel2"/>
      </w:pPr>
    </w:p>
    <w:p w14:paraId="12B26842" w14:textId="77777777" w:rsidR="00D029D8" w:rsidRDefault="00D029D8" w:rsidP="00D029D8">
      <w:pPr>
        <w:pStyle w:val="LabStepCodeBlockLevel2"/>
      </w:pPr>
      <w:r>
        <w:t>foreach($pet in $pets) {</w:t>
      </w:r>
    </w:p>
    <w:p w14:paraId="61566020" w14:textId="77777777" w:rsidR="00D029D8" w:rsidRDefault="00D029D8" w:rsidP="00D029D8">
      <w:pPr>
        <w:pStyle w:val="LabStepCodeBlockLevel2"/>
      </w:pPr>
      <w:r>
        <w:t xml:space="preserve">  $name = $pet.Name</w:t>
      </w:r>
    </w:p>
    <w:p w14:paraId="49B295A6" w14:textId="77777777" w:rsidR="00D029D8" w:rsidRDefault="00D029D8" w:rsidP="00D029D8">
      <w:pPr>
        <w:pStyle w:val="LabStepCodeBlockLevel2"/>
      </w:pPr>
      <w:r>
        <w:t xml:space="preserve">  $type = $pet.Type</w:t>
      </w:r>
    </w:p>
    <w:p w14:paraId="6323DBF7" w14:textId="77777777" w:rsidR="00D029D8" w:rsidRDefault="00D029D8" w:rsidP="00D029D8">
      <w:pPr>
        <w:pStyle w:val="LabStepCodeBlockLevel2"/>
      </w:pPr>
      <w:r>
        <w:t xml:space="preserve">  " - $name the $type" | Out-File $outputFilePath -Append</w:t>
      </w:r>
    </w:p>
    <w:p w14:paraId="71BA8AB0" w14:textId="77777777" w:rsidR="00D029D8" w:rsidRDefault="00D029D8" w:rsidP="00D029D8">
      <w:pPr>
        <w:pStyle w:val="LabStepCodeBlockLevel2"/>
      </w:pPr>
      <w:r>
        <w:t>}</w:t>
      </w:r>
    </w:p>
    <w:p w14:paraId="1C677AB9" w14:textId="77777777" w:rsidR="00D029D8" w:rsidRDefault="00D029D8" w:rsidP="00D029D8">
      <w:pPr>
        <w:pStyle w:val="LabStepCodeBlockLevel2"/>
      </w:pPr>
    </w:p>
    <w:p w14:paraId="2758232B" w14:textId="48DBDD8E" w:rsidR="00D07BA0" w:rsidRDefault="00D029D8" w:rsidP="00D029D8">
      <w:pPr>
        <w:pStyle w:val="LabStepCodeBlockLevel2"/>
      </w:pPr>
      <w:r>
        <w:t>notepad.exe $outputFilePath</w:t>
      </w:r>
    </w:p>
    <w:p w14:paraId="01805E02" w14:textId="77777777" w:rsidR="000B6BC8" w:rsidRDefault="000B6BC8" w:rsidP="000B6BC8">
      <w:pPr>
        <w:pStyle w:val="LabStepNumberedLevel2"/>
      </w:pPr>
      <w:r>
        <w:t xml:space="preserve">Test the script by executing it by pressing the </w:t>
      </w:r>
      <w:r w:rsidRPr="008D01DC">
        <w:rPr>
          <w:b/>
          <w:bCs/>
        </w:rPr>
        <w:t>{F5}</w:t>
      </w:r>
      <w:r>
        <w:t xml:space="preserve"> key or by pressing the </w:t>
      </w:r>
      <w:r w:rsidRPr="00B81470">
        <w:rPr>
          <w:b/>
          <w:bCs/>
        </w:rPr>
        <w:t>Execute</w:t>
      </w:r>
      <w:r>
        <w:t xml:space="preserve"> button with the green arrow.</w:t>
      </w:r>
    </w:p>
    <w:p w14:paraId="129DF2A9" w14:textId="21BDFA56" w:rsidR="00D07BA0" w:rsidRDefault="000B6BC8" w:rsidP="000B6BC8">
      <w:pPr>
        <w:pStyle w:val="LabStepNumberedLevel2"/>
      </w:pPr>
      <w:r>
        <w:t>As the script executes, you should see it generates and opens a next text file named Pets.txt with information about the pets..</w:t>
      </w:r>
    </w:p>
    <w:p w14:paraId="5814C722" w14:textId="10398365" w:rsidR="00D07BA0" w:rsidRDefault="00391927" w:rsidP="00391927">
      <w:pPr>
        <w:pStyle w:val="LabStepScreenshotLevel2"/>
      </w:pPr>
      <w:r>
        <w:drawing>
          <wp:inline distT="0" distB="0" distL="0" distR="0" wp14:anchorId="6B831776" wp14:editId="5460826B">
            <wp:extent cx="5338627" cy="3044992"/>
            <wp:effectExtent l="19050" t="19050" r="14605" b="222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43992" cy="3105089"/>
                    </a:xfrm>
                    <a:prstGeom prst="rect">
                      <a:avLst/>
                    </a:prstGeom>
                    <a:noFill/>
                    <a:ln>
                      <a:solidFill>
                        <a:schemeClr val="tx1">
                          <a:lumMod val="50000"/>
                          <a:lumOff val="50000"/>
                        </a:schemeClr>
                      </a:solidFill>
                    </a:ln>
                  </pic:spPr>
                </pic:pic>
              </a:graphicData>
            </a:graphic>
          </wp:inline>
        </w:drawing>
      </w:r>
    </w:p>
    <w:p w14:paraId="09727E7B" w14:textId="5A7DDE00" w:rsidR="000B6BC8" w:rsidRDefault="000B6BC8" w:rsidP="000B6BC8">
      <w:pPr>
        <w:pStyle w:val="LabExerciseCallout"/>
      </w:pPr>
      <w:r>
        <w:t>OK, now you have completed you</w:t>
      </w:r>
      <w:r w:rsidR="00016FD7">
        <w:t>r</w:t>
      </w:r>
      <w:r>
        <w:t xml:space="preserve"> warm up </w:t>
      </w:r>
      <w:r w:rsidRPr="000B6BC8">
        <w:t>calisthenics</w:t>
      </w:r>
      <w:r>
        <w:t>. Now it's time to move on to writing PowerShell code for Power BI.</w:t>
      </w:r>
    </w:p>
    <w:p w14:paraId="52FD426D" w14:textId="6FAA41DF" w:rsidR="002A3F81" w:rsidRDefault="002A3F81" w:rsidP="002A3F81">
      <w:pPr>
        <w:pStyle w:val="Heading3"/>
      </w:pPr>
      <w:r>
        <w:lastRenderedPageBreak/>
        <w:t xml:space="preserve">Exercise 2: </w:t>
      </w:r>
      <w:r w:rsidR="004863DD">
        <w:t xml:space="preserve">Install the </w:t>
      </w:r>
      <w:r w:rsidR="004863DD" w:rsidRPr="004863DD">
        <w:t>Microsoft Power BI Cmdlets for Windows PowerShell</w:t>
      </w:r>
    </w:p>
    <w:p w14:paraId="58EA40D0" w14:textId="675E2639" w:rsidR="002A3F81" w:rsidRPr="000B6BC8" w:rsidRDefault="002A3F81" w:rsidP="002A3F81">
      <w:pPr>
        <w:pStyle w:val="LabExerciseLeadIn"/>
        <w:rPr>
          <w:b/>
          <w:bCs/>
        </w:rPr>
      </w:pPr>
      <w:r>
        <w:t xml:space="preserve">In this exercise, </w:t>
      </w:r>
      <w:r w:rsidR="000B6BC8">
        <w:t>you will begin by install</w:t>
      </w:r>
      <w:r w:rsidR="003A5540">
        <w:t>ing</w:t>
      </w:r>
      <w:r w:rsidR="000B6BC8">
        <w:t xml:space="preserve"> the PowerShell module named </w:t>
      </w:r>
      <w:r w:rsidR="000B6BC8" w:rsidRPr="005A721F">
        <w:rPr>
          <w:b/>
          <w:bCs/>
        </w:rPr>
        <w:t>MicrosoftPowerBIMgmt</w:t>
      </w:r>
      <w:r w:rsidR="000B6BC8">
        <w:t>.so you can access to the cmdlets provided by the Power BI team. After that, you will write the PowerShell code to connect to you</w:t>
      </w:r>
      <w:r w:rsidR="003A5540">
        <w:t>r</w:t>
      </w:r>
      <w:r w:rsidR="000B6BC8">
        <w:t xml:space="preserve"> Power BI environment.</w:t>
      </w:r>
    </w:p>
    <w:p w14:paraId="4A0F5C30" w14:textId="77777777" w:rsidR="003A5540" w:rsidRDefault="005A721F" w:rsidP="004863DD">
      <w:pPr>
        <w:pStyle w:val="LabStepNumbered"/>
        <w:numPr>
          <w:ilvl w:val="0"/>
          <w:numId w:val="30"/>
        </w:numPr>
      </w:pPr>
      <w:r>
        <w:t xml:space="preserve">Install the PowerShell module named </w:t>
      </w:r>
      <w:proofErr w:type="spellStart"/>
      <w:r w:rsidRPr="005A721F">
        <w:rPr>
          <w:b/>
          <w:bCs/>
        </w:rPr>
        <w:t>MicrosoftPowerBIMgmt</w:t>
      </w:r>
      <w:proofErr w:type="spellEnd"/>
      <w:r w:rsidR="00136EBF">
        <w:t>.</w:t>
      </w:r>
    </w:p>
    <w:p w14:paraId="2DC55703" w14:textId="284DC1C5" w:rsidR="002A3F81" w:rsidRPr="003A5540" w:rsidRDefault="00136EBF" w:rsidP="003A5540">
      <w:pPr>
        <w:pStyle w:val="LabStepNumberedLevel2"/>
        <w:numPr>
          <w:ilvl w:val="1"/>
          <w:numId w:val="30"/>
        </w:numPr>
        <w:rPr>
          <w:i/>
          <w:iCs/>
        </w:rPr>
      </w:pPr>
      <w:r w:rsidRPr="003A5540">
        <w:rPr>
          <w:i/>
          <w:iCs/>
        </w:rPr>
        <w:t xml:space="preserve">If you already installed </w:t>
      </w:r>
      <w:proofErr w:type="spellStart"/>
      <w:r w:rsidRPr="003A5540">
        <w:rPr>
          <w:b/>
          <w:bCs/>
          <w:i/>
          <w:iCs/>
        </w:rPr>
        <w:t>MicrosoftPowerBIMgmt</w:t>
      </w:r>
      <w:proofErr w:type="spellEnd"/>
      <w:r w:rsidRPr="003A5540">
        <w:rPr>
          <w:i/>
          <w:iCs/>
        </w:rPr>
        <w:t xml:space="preserve"> move to step 2.</w:t>
      </w:r>
    </w:p>
    <w:p w14:paraId="2D44B5B7" w14:textId="21DD0F22" w:rsidR="005A721F" w:rsidRDefault="005A721F" w:rsidP="004863DD">
      <w:pPr>
        <w:pStyle w:val="LabStepNumberedLevel2"/>
        <w:numPr>
          <w:ilvl w:val="1"/>
          <w:numId w:val="30"/>
        </w:numPr>
      </w:pPr>
      <w:r>
        <w:t>Right-click on the Windows Start menu and open</w:t>
      </w:r>
      <w:r w:rsidR="00016FD7">
        <w:t xml:space="preserve"> a Windows PowerShell console as admin.</w:t>
      </w:r>
    </w:p>
    <w:p w14:paraId="5DCDDAA1" w14:textId="725D787C" w:rsidR="005A721F" w:rsidRDefault="005A721F" w:rsidP="005A721F">
      <w:pPr>
        <w:pStyle w:val="LabStepScreenshotLevel2"/>
      </w:pPr>
      <w:r>
        <w:drawing>
          <wp:inline distT="0" distB="0" distL="0" distR="0" wp14:anchorId="379F8D95" wp14:editId="035E6B5E">
            <wp:extent cx="1491916" cy="193805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t="5591"/>
                    <a:stretch/>
                  </pic:blipFill>
                  <pic:spPr bwMode="auto">
                    <a:xfrm>
                      <a:off x="0" y="0"/>
                      <a:ext cx="1523622" cy="1979238"/>
                    </a:xfrm>
                    <a:prstGeom prst="rect">
                      <a:avLst/>
                    </a:prstGeom>
                    <a:noFill/>
                    <a:ln>
                      <a:noFill/>
                    </a:ln>
                    <a:extLst>
                      <a:ext uri="{53640926-AAD7-44D8-BBD7-CCE9431645EC}">
                        <a14:shadowObscured xmlns:a14="http://schemas.microsoft.com/office/drawing/2010/main"/>
                      </a:ext>
                    </a:extLst>
                  </pic:spPr>
                </pic:pic>
              </a:graphicData>
            </a:graphic>
          </wp:inline>
        </w:drawing>
      </w:r>
    </w:p>
    <w:p w14:paraId="7427874A" w14:textId="6C2A3213" w:rsidR="004863DD" w:rsidRDefault="005A721F" w:rsidP="004863DD">
      <w:pPr>
        <w:pStyle w:val="LabStepNumberedLevel2"/>
        <w:numPr>
          <w:ilvl w:val="1"/>
          <w:numId w:val="30"/>
        </w:numPr>
      </w:pPr>
      <w:r>
        <w:t xml:space="preserve">Type and </w:t>
      </w:r>
      <w:r w:rsidR="006856F0">
        <w:t xml:space="preserve">execute </w:t>
      </w:r>
      <w:r>
        <w:t xml:space="preserve">the following </w:t>
      </w:r>
      <w:r w:rsidR="006856F0">
        <w:t xml:space="preserve">PowerShell command </w:t>
      </w:r>
      <w:r w:rsidR="00016FD7">
        <w:t xml:space="preserve">to install the PowerShell module named </w:t>
      </w:r>
      <w:proofErr w:type="spellStart"/>
      <w:r w:rsidR="00016FD7" w:rsidRPr="00016FD7">
        <w:rPr>
          <w:b/>
          <w:bCs/>
        </w:rPr>
        <w:t>MicrosoftPowerBIMgmt</w:t>
      </w:r>
      <w:proofErr w:type="spellEnd"/>
      <w:r w:rsidR="00016FD7">
        <w:t>.</w:t>
      </w:r>
    </w:p>
    <w:p w14:paraId="69A60EAB" w14:textId="2CB66BC6" w:rsidR="004863DD" w:rsidRDefault="004863DD" w:rsidP="004863DD">
      <w:pPr>
        <w:pStyle w:val="LabStepCodeBlockLevel2"/>
      </w:pPr>
      <w:r w:rsidRPr="004863DD">
        <w:t>Install-Module -Name MicrosoftPowerBIMgmt</w:t>
      </w:r>
    </w:p>
    <w:p w14:paraId="0B53E002" w14:textId="02C016D3" w:rsidR="005A721F" w:rsidRDefault="00016FD7" w:rsidP="005A721F">
      <w:pPr>
        <w:pStyle w:val="LabStepNumberedLevel2"/>
      </w:pPr>
      <w:r>
        <w:t xml:space="preserve">Wait until the installation of </w:t>
      </w:r>
      <w:proofErr w:type="spellStart"/>
      <w:r w:rsidRPr="00016FD7">
        <w:rPr>
          <w:b/>
          <w:bCs/>
        </w:rPr>
        <w:t>MicrosoftPowerBIMgmt</w:t>
      </w:r>
      <w:proofErr w:type="spellEnd"/>
      <w:r>
        <w:t xml:space="preserve"> is complete.</w:t>
      </w:r>
    </w:p>
    <w:p w14:paraId="2CC18F1F" w14:textId="4987D503" w:rsidR="005A721F" w:rsidRDefault="005A721F" w:rsidP="005A721F">
      <w:pPr>
        <w:pStyle w:val="LabStepScreenshotLevel2"/>
      </w:pPr>
      <w:r w:rsidRPr="005A721F">
        <w:drawing>
          <wp:inline distT="0" distB="0" distL="0" distR="0" wp14:anchorId="7B039FC1" wp14:editId="6755F7A2">
            <wp:extent cx="3903672" cy="1410744"/>
            <wp:effectExtent l="19050" t="19050" r="20955" b="18415"/>
            <wp:docPr id="6" name="Picture 4">
              <a:extLst xmlns:a="http://schemas.openxmlformats.org/drawingml/2006/main">
                <a:ext uri="{FF2B5EF4-FFF2-40B4-BE49-F238E27FC236}">
                  <a16:creationId xmlns:a16="http://schemas.microsoft.com/office/drawing/2014/main" id="{BC45814D-0935-46CA-A375-48CBE99A4B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C45814D-0935-46CA-A375-48CBE99A4B61}"/>
                        </a:ext>
                      </a:extLst>
                    </pic:cNvPr>
                    <pic:cNvPicPr>
                      <a:picLocks noChangeAspect="1"/>
                    </pic:cNvPicPr>
                  </pic:nvPicPr>
                  <pic:blipFill rotWithShape="1">
                    <a:blip r:embed="rId23"/>
                    <a:srcRect r="33250" b="42688"/>
                    <a:stretch/>
                  </pic:blipFill>
                  <pic:spPr>
                    <a:xfrm>
                      <a:off x="0" y="0"/>
                      <a:ext cx="3991749" cy="1442574"/>
                    </a:xfrm>
                    <a:prstGeom prst="rect">
                      <a:avLst/>
                    </a:prstGeom>
                    <a:ln>
                      <a:solidFill>
                        <a:schemeClr val="tx1">
                          <a:lumMod val="60000"/>
                          <a:lumOff val="40000"/>
                        </a:schemeClr>
                      </a:solidFill>
                    </a:ln>
                  </pic:spPr>
                </pic:pic>
              </a:graphicData>
            </a:graphic>
          </wp:inline>
        </w:drawing>
      </w:r>
    </w:p>
    <w:p w14:paraId="008854DB" w14:textId="29D00115" w:rsidR="00136EBF" w:rsidRDefault="00136EBF" w:rsidP="00136EBF">
      <w:pPr>
        <w:pStyle w:val="LabExerciseCallout"/>
      </w:pPr>
      <w:r>
        <w:t xml:space="preserve">Once you have installed the </w:t>
      </w:r>
      <w:proofErr w:type="spellStart"/>
      <w:r w:rsidRPr="00136EBF">
        <w:rPr>
          <w:b/>
          <w:bCs/>
        </w:rPr>
        <w:t>MicrosoftPowerBIMgmt</w:t>
      </w:r>
      <w:proofErr w:type="spellEnd"/>
      <w:r>
        <w:t xml:space="preserve"> module, there is no more need to use a</w:t>
      </w:r>
      <w:r w:rsidR="006856F0">
        <w:t>n</w:t>
      </w:r>
      <w:r>
        <w:t xml:space="preserve"> Administrative PowerShell session. You can now return to the PowerShell ISE and use a standard PowerShell session.</w:t>
      </w:r>
    </w:p>
    <w:p w14:paraId="6D5160F3" w14:textId="627012A6" w:rsidR="004863DD" w:rsidRDefault="005A721F" w:rsidP="004863DD">
      <w:pPr>
        <w:pStyle w:val="LabStepNumbered"/>
      </w:pPr>
      <w:r>
        <w:t xml:space="preserve">Create a new PowerShell script named </w:t>
      </w:r>
      <w:r w:rsidRPr="00136EBF">
        <w:rPr>
          <w:b/>
          <w:bCs/>
        </w:rPr>
        <w:t>Exercise02.ps1</w:t>
      </w:r>
      <w:r>
        <w:t>.</w:t>
      </w:r>
    </w:p>
    <w:p w14:paraId="76632801" w14:textId="1AAAD7A7" w:rsidR="00136EBF" w:rsidRDefault="00136EBF" w:rsidP="005A721F">
      <w:pPr>
        <w:pStyle w:val="LabStepNumberedLevel2"/>
      </w:pPr>
      <w:r>
        <w:t>Return to the Windows PowerShell ISE and create a new PowerShell script,</w:t>
      </w:r>
    </w:p>
    <w:p w14:paraId="120B87C1" w14:textId="5E7D3915" w:rsidR="005A721F" w:rsidRDefault="00136EBF" w:rsidP="005A721F">
      <w:pPr>
        <w:pStyle w:val="LabStepNumberedLevel2"/>
      </w:pPr>
      <w:r>
        <w:t xml:space="preserve">Save the </w:t>
      </w:r>
      <w:r w:rsidR="005A721F">
        <w:t xml:space="preserve">new PowerShell script </w:t>
      </w:r>
      <w:r>
        <w:t xml:space="preserve">as </w:t>
      </w:r>
      <w:r w:rsidRPr="00136EBF">
        <w:rPr>
          <w:b/>
          <w:bCs/>
        </w:rPr>
        <w:t>Exercise02.ps1</w:t>
      </w:r>
      <w:r>
        <w:t xml:space="preserve"> using </w:t>
      </w:r>
      <w:r w:rsidR="005A721F">
        <w:t>the following path.</w:t>
      </w:r>
    </w:p>
    <w:p w14:paraId="4E1E1B41" w14:textId="130EEA18" w:rsidR="005A721F" w:rsidRDefault="005A721F" w:rsidP="005A721F">
      <w:pPr>
        <w:pStyle w:val="LabStepCodeBlockLevel2"/>
      </w:pPr>
      <w:r>
        <w:t>C</w:t>
      </w:r>
      <w:r w:rsidR="00136EBF">
        <w:t>:</w:t>
      </w:r>
      <w:r>
        <w:t>\DevCamp\Scripts</w:t>
      </w:r>
      <w:r w:rsidR="00136EBF">
        <w:t>\Exercise02.ps1</w:t>
      </w:r>
    </w:p>
    <w:p w14:paraId="45EA879C" w14:textId="71798DEA" w:rsidR="004863DD" w:rsidRDefault="00136EBF" w:rsidP="00136EBF">
      <w:pPr>
        <w:pStyle w:val="LabStepNumbered"/>
      </w:pPr>
      <w:r>
        <w:t xml:space="preserve">Use the </w:t>
      </w:r>
      <w:r w:rsidRPr="00136EBF">
        <w:rPr>
          <w:b/>
          <w:bCs/>
        </w:rPr>
        <w:t>Connect-</w:t>
      </w:r>
      <w:proofErr w:type="spellStart"/>
      <w:r w:rsidRPr="00136EBF">
        <w:rPr>
          <w:b/>
          <w:bCs/>
        </w:rPr>
        <w:t>PowerBIServiceAccount</w:t>
      </w:r>
      <w:proofErr w:type="spellEnd"/>
      <w:r>
        <w:t xml:space="preserve"> cmdlet to connect to the Power BI Service.</w:t>
      </w:r>
    </w:p>
    <w:p w14:paraId="5F462F62" w14:textId="2DB462E7" w:rsidR="00136EBF" w:rsidRDefault="00C8331C" w:rsidP="00136EBF">
      <w:pPr>
        <w:pStyle w:val="LabStepNumberedLevel2"/>
      </w:pPr>
      <w:r>
        <w:t xml:space="preserve">Copy and paste the following PowerShell code into </w:t>
      </w:r>
      <w:r w:rsidRPr="00C8331C">
        <w:rPr>
          <w:b/>
          <w:bCs/>
        </w:rPr>
        <w:t>Exercise02.ps1</w:t>
      </w:r>
      <w:r>
        <w:t>.</w:t>
      </w:r>
    </w:p>
    <w:p w14:paraId="7BC6C72B" w14:textId="77777777" w:rsidR="004863DD" w:rsidRDefault="004863DD" w:rsidP="004863DD">
      <w:pPr>
        <w:pStyle w:val="LabStepCodeBlockLevel2"/>
      </w:pPr>
      <w:r>
        <w:t>$user = Connect-PowerBIServiceAccount</w:t>
      </w:r>
    </w:p>
    <w:p w14:paraId="13D3C97D" w14:textId="77777777" w:rsidR="004863DD" w:rsidRDefault="004863DD" w:rsidP="004863DD">
      <w:pPr>
        <w:pStyle w:val="LabStepCodeBlockLevel2"/>
      </w:pPr>
    </w:p>
    <w:p w14:paraId="3EE58678" w14:textId="77777777" w:rsidR="004863DD" w:rsidRDefault="004863DD" w:rsidP="004863DD">
      <w:pPr>
        <w:pStyle w:val="LabStepCodeBlockLevel2"/>
      </w:pPr>
      <w:r>
        <w:t>$userName = $user.UserName</w:t>
      </w:r>
    </w:p>
    <w:p w14:paraId="06647D11" w14:textId="77777777" w:rsidR="004863DD" w:rsidRDefault="004863DD" w:rsidP="004863DD">
      <w:pPr>
        <w:pStyle w:val="LabStepCodeBlockLevel2"/>
      </w:pPr>
    </w:p>
    <w:p w14:paraId="1C47AE96" w14:textId="3DECB790" w:rsidR="00ED4DCA" w:rsidRDefault="00ED4DCA" w:rsidP="004863DD">
      <w:pPr>
        <w:pStyle w:val="LabStepCodeBlockLevel2"/>
      </w:pPr>
      <w:r w:rsidRPr="00ED4DCA">
        <w:t>Write-Host</w:t>
      </w:r>
    </w:p>
    <w:p w14:paraId="38A2CD33" w14:textId="57B38023" w:rsidR="004863DD" w:rsidRDefault="004863DD" w:rsidP="004863DD">
      <w:pPr>
        <w:pStyle w:val="LabStepCodeBlockLevel2"/>
      </w:pPr>
      <w:r>
        <w:t>Write-Host "Now logged in as $userName"</w:t>
      </w:r>
    </w:p>
    <w:p w14:paraId="040C289D" w14:textId="16C1F138" w:rsidR="004863DD" w:rsidRDefault="00C8331C" w:rsidP="00C8331C">
      <w:pPr>
        <w:pStyle w:val="LabStepNumberedLevel2"/>
      </w:pPr>
      <w:r>
        <w:t xml:space="preserve">Save your changes to </w:t>
      </w:r>
      <w:r w:rsidRPr="00C8331C">
        <w:rPr>
          <w:b/>
          <w:bCs/>
        </w:rPr>
        <w:t>Exercise02.ps1</w:t>
      </w:r>
      <w:r>
        <w:t>.</w:t>
      </w:r>
    </w:p>
    <w:p w14:paraId="71D72269" w14:textId="55A92DD9" w:rsidR="00C8331C" w:rsidRDefault="00C8331C" w:rsidP="004863DD">
      <w:pPr>
        <w:pStyle w:val="LabStepNumberedLevel2"/>
      </w:pPr>
      <w:r>
        <w:lastRenderedPageBreak/>
        <w:t xml:space="preserve">Press the </w:t>
      </w:r>
      <w:r w:rsidRPr="00B017C8">
        <w:rPr>
          <w:b/>
          <w:bCs/>
        </w:rPr>
        <w:t>{F5}</w:t>
      </w:r>
      <w:r>
        <w:t xml:space="preserve"> key to execute the PowerShell code in </w:t>
      </w:r>
      <w:r w:rsidRPr="00C8331C">
        <w:rPr>
          <w:b/>
          <w:bCs/>
        </w:rPr>
        <w:t>Exercise02.ps1</w:t>
      </w:r>
      <w:r>
        <w:t>.</w:t>
      </w:r>
    </w:p>
    <w:p w14:paraId="669BDD79" w14:textId="748B88A4" w:rsidR="00C8331C" w:rsidRDefault="00C8331C" w:rsidP="004863DD">
      <w:pPr>
        <w:pStyle w:val="LabStepNumberedLevel2"/>
      </w:pPr>
      <w:r>
        <w:t>When the script executes, you should be prompted to sign in.</w:t>
      </w:r>
    </w:p>
    <w:p w14:paraId="6CF8E388" w14:textId="6ABAA974" w:rsidR="004863DD" w:rsidRDefault="00C8331C" w:rsidP="004863DD">
      <w:pPr>
        <w:pStyle w:val="LabStepNumberedLevel2"/>
      </w:pPr>
      <w:r>
        <w:t xml:space="preserve">Sign in </w:t>
      </w:r>
      <w:r w:rsidR="00016FD7">
        <w:t xml:space="preserve">to your Power BI test environment using your </w:t>
      </w:r>
      <w:r>
        <w:t>user name and password.</w:t>
      </w:r>
    </w:p>
    <w:p w14:paraId="5C706CD2" w14:textId="110D6767" w:rsidR="004863DD" w:rsidRDefault="004863DD" w:rsidP="004863DD">
      <w:pPr>
        <w:pStyle w:val="LabStepScreenshotLevel2"/>
      </w:pPr>
      <w:r>
        <w:drawing>
          <wp:inline distT="0" distB="0" distL="0" distR="0" wp14:anchorId="48BA82C0" wp14:editId="4CE922E7">
            <wp:extent cx="2266950" cy="1224387"/>
            <wp:effectExtent l="19050" t="19050" r="19050"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22546" b="11709"/>
                    <a:stretch/>
                  </pic:blipFill>
                  <pic:spPr bwMode="auto">
                    <a:xfrm>
                      <a:off x="0" y="0"/>
                      <a:ext cx="2318217" cy="1252076"/>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CFD5500" w14:textId="61F32FC8" w:rsidR="004863DD" w:rsidRDefault="00C8331C" w:rsidP="004863DD">
      <w:pPr>
        <w:pStyle w:val="LabStepNumberedLevel2"/>
      </w:pPr>
      <w:r>
        <w:t xml:space="preserve">After </w:t>
      </w:r>
      <w:r w:rsidRPr="00C8331C">
        <w:rPr>
          <w:b/>
          <w:bCs/>
        </w:rPr>
        <w:t>Connect-</w:t>
      </w:r>
      <w:proofErr w:type="spellStart"/>
      <w:r w:rsidRPr="00C8331C">
        <w:rPr>
          <w:b/>
          <w:bCs/>
        </w:rPr>
        <w:t>PowerBIServiceAccount</w:t>
      </w:r>
      <w:proofErr w:type="spellEnd"/>
      <w:r>
        <w:t xml:space="preserve"> executes, you script should display your user account in the console window.</w:t>
      </w:r>
    </w:p>
    <w:p w14:paraId="3B7F1BBF" w14:textId="152C5063" w:rsidR="00ED4DCA" w:rsidRDefault="00DF29F0" w:rsidP="00ED4DCA">
      <w:pPr>
        <w:pStyle w:val="LabStepScreenshotLevel2"/>
      </w:pPr>
      <w:r>
        <w:drawing>
          <wp:inline distT="0" distB="0" distL="0" distR="0" wp14:anchorId="58F204FF" wp14:editId="7A1951B9">
            <wp:extent cx="3616907" cy="2170144"/>
            <wp:effectExtent l="19050" t="19050" r="22225" b="209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86957" cy="2212174"/>
                    </a:xfrm>
                    <a:prstGeom prst="rect">
                      <a:avLst/>
                    </a:prstGeom>
                    <a:noFill/>
                    <a:ln>
                      <a:solidFill>
                        <a:schemeClr val="tx1">
                          <a:lumMod val="50000"/>
                          <a:lumOff val="50000"/>
                        </a:schemeClr>
                      </a:solidFill>
                    </a:ln>
                  </pic:spPr>
                </pic:pic>
              </a:graphicData>
            </a:graphic>
          </wp:inline>
        </w:drawing>
      </w:r>
    </w:p>
    <w:p w14:paraId="7D3E5614" w14:textId="29CA7A66" w:rsidR="00ED4DCA" w:rsidRDefault="00C8331C" w:rsidP="00C8331C">
      <w:pPr>
        <w:pStyle w:val="LabExerciseCallout"/>
      </w:pPr>
      <w:r>
        <w:t xml:space="preserve">As you can see, you can write scripts that </w:t>
      </w:r>
      <w:r w:rsidR="006856F0">
        <w:t>do</w:t>
      </w:r>
      <w:r w:rsidR="00016FD7">
        <w:t xml:space="preserve"> not</w:t>
      </w:r>
      <w:r>
        <w:t xml:space="preserve"> contain any user names or passwords. This type of script can be run by a user interactively where the user </w:t>
      </w:r>
      <w:r w:rsidR="00016FD7">
        <w:t xml:space="preserve">is required to supply </w:t>
      </w:r>
      <w:r>
        <w:t xml:space="preserve">a user name and password when the script begins to execute. In some scenarios such as PowerShell script development, it can </w:t>
      </w:r>
      <w:r w:rsidR="00016FD7">
        <w:t>convenient</w:t>
      </w:r>
      <w:r>
        <w:t xml:space="preserve"> to hard-code the user name and password into the script so that it runs without any need for user interaction. In the next step you will modify the script with a hard-code</w:t>
      </w:r>
      <w:r w:rsidR="006856F0">
        <w:t>d</w:t>
      </w:r>
      <w:r>
        <w:t xml:space="preserve"> user name and password.</w:t>
      </w:r>
    </w:p>
    <w:p w14:paraId="5ED8D158" w14:textId="2933E934" w:rsidR="00ED4DCA" w:rsidRDefault="00C8331C" w:rsidP="00ED4DCA">
      <w:pPr>
        <w:pStyle w:val="LabStepNumbered"/>
      </w:pPr>
      <w:r>
        <w:t xml:space="preserve">Update </w:t>
      </w:r>
      <w:r w:rsidRPr="00B017C8">
        <w:rPr>
          <w:b/>
          <w:bCs/>
        </w:rPr>
        <w:t>Exercise02.ps1</w:t>
      </w:r>
      <w:r>
        <w:t xml:space="preserve"> to log in without requiring interaction on the part of the user.</w:t>
      </w:r>
    </w:p>
    <w:p w14:paraId="6C338979" w14:textId="7AB1093D" w:rsidR="00ED4DCA" w:rsidRDefault="00C8331C" w:rsidP="00ED4DCA">
      <w:pPr>
        <w:pStyle w:val="LabStepNumberedLevel2"/>
      </w:pPr>
      <w:r>
        <w:t xml:space="preserve">Delete all the code in </w:t>
      </w:r>
      <w:r w:rsidRPr="00C8331C">
        <w:rPr>
          <w:b/>
          <w:bCs/>
        </w:rPr>
        <w:t>Exercise02.ps1</w:t>
      </w:r>
      <w:r>
        <w:t>.</w:t>
      </w:r>
    </w:p>
    <w:p w14:paraId="74BC6683" w14:textId="15D663F8" w:rsidR="00C8331C" w:rsidRDefault="00B017C8" w:rsidP="00ED4DCA">
      <w:pPr>
        <w:pStyle w:val="LabStepNumberedLevel2"/>
      </w:pPr>
      <w:r>
        <w:t xml:space="preserve">Copy </w:t>
      </w:r>
      <w:r w:rsidR="00016FD7">
        <w:t xml:space="preserve">and paste </w:t>
      </w:r>
      <w:r>
        <w:t xml:space="preserve">the following code into </w:t>
      </w:r>
      <w:r w:rsidRPr="00B017C8">
        <w:rPr>
          <w:b/>
          <w:bCs/>
        </w:rPr>
        <w:t>Exercise02.ps1</w:t>
      </w:r>
      <w:r w:rsidR="00016FD7">
        <w:t xml:space="preserve"> and </w:t>
      </w:r>
      <w:r w:rsidR="006856F0">
        <w:t xml:space="preserve">then </w:t>
      </w:r>
      <w:r w:rsidR="00016FD7">
        <w:t xml:space="preserve">update the variables named </w:t>
      </w:r>
      <w:r w:rsidR="00016FD7" w:rsidRPr="00016FD7">
        <w:rPr>
          <w:b/>
          <w:bCs/>
        </w:rPr>
        <w:t>$</w:t>
      </w:r>
      <w:proofErr w:type="spellStart"/>
      <w:r w:rsidR="00016FD7" w:rsidRPr="00016FD7">
        <w:rPr>
          <w:b/>
          <w:bCs/>
        </w:rPr>
        <w:t>userName</w:t>
      </w:r>
      <w:proofErr w:type="spellEnd"/>
      <w:r w:rsidR="00016FD7" w:rsidRPr="00016FD7">
        <w:t xml:space="preserve"> and </w:t>
      </w:r>
      <w:r w:rsidR="00016FD7" w:rsidRPr="00016FD7">
        <w:rPr>
          <w:b/>
          <w:bCs/>
        </w:rPr>
        <w:t>$password</w:t>
      </w:r>
      <w:r w:rsidR="00016FD7">
        <w:t>.</w:t>
      </w:r>
    </w:p>
    <w:p w14:paraId="382AAE8F" w14:textId="72451BDD" w:rsidR="00ED4DCA" w:rsidRPr="00ED4DCA" w:rsidRDefault="00ED4DCA" w:rsidP="00ED4DCA">
      <w:pPr>
        <w:pStyle w:val="LabStepCodeBlockLevel2"/>
        <w:rPr>
          <w:color w:val="76923C" w:themeColor="accent3" w:themeShade="BF"/>
        </w:rPr>
      </w:pPr>
      <w:r w:rsidRPr="00ED4DCA">
        <w:rPr>
          <w:color w:val="76923C" w:themeColor="accent3" w:themeShade="BF"/>
        </w:rPr>
        <w:t xml:space="preserve"># </w:t>
      </w:r>
      <w:bookmarkStart w:id="0" w:name="_Hlk51657580"/>
      <w:r w:rsidR="00016FD7">
        <w:rPr>
          <w:color w:val="76923C" w:themeColor="accent3" w:themeShade="BF"/>
        </w:rPr>
        <w:t xml:space="preserve">update </w:t>
      </w:r>
      <w:r w:rsidR="00016FD7" w:rsidRPr="00016FD7">
        <w:rPr>
          <w:color w:val="76923C" w:themeColor="accent3" w:themeShade="BF"/>
        </w:rPr>
        <w:t>$userName</w:t>
      </w:r>
      <w:r w:rsidR="00016FD7">
        <w:rPr>
          <w:color w:val="76923C" w:themeColor="accent3" w:themeShade="BF"/>
        </w:rPr>
        <w:t xml:space="preserve"> and $password with your user credentials</w:t>
      </w:r>
      <w:bookmarkEnd w:id="0"/>
    </w:p>
    <w:p w14:paraId="58776AAE" w14:textId="2C623B78" w:rsidR="00ED4DCA" w:rsidRDefault="00ED4DCA" w:rsidP="00ED4DCA">
      <w:pPr>
        <w:pStyle w:val="LabStepCodeBlockLevel2"/>
      </w:pPr>
      <w:r>
        <w:t>$userName = "user1@tenant1.onMicrosoft.com"</w:t>
      </w:r>
    </w:p>
    <w:p w14:paraId="78448108" w14:textId="6E95E663" w:rsidR="00ED4DCA" w:rsidRDefault="00ED4DCA" w:rsidP="00ED4DCA">
      <w:pPr>
        <w:pStyle w:val="LabStepCodeBlockLevel2"/>
      </w:pPr>
      <w:r>
        <w:t>$password = "myCat$rightLeg"</w:t>
      </w:r>
    </w:p>
    <w:p w14:paraId="7716F85A" w14:textId="77777777" w:rsidR="00ED4DCA" w:rsidRDefault="00ED4DCA" w:rsidP="00ED4DCA">
      <w:pPr>
        <w:pStyle w:val="LabStepCodeBlockLevel2"/>
      </w:pPr>
    </w:p>
    <w:p w14:paraId="47429CFD" w14:textId="77777777" w:rsidR="00ED4DCA" w:rsidRPr="00ED4DCA" w:rsidRDefault="00ED4DCA" w:rsidP="00ED4DCA">
      <w:pPr>
        <w:pStyle w:val="LabStepCodeBlockLevel2"/>
        <w:rPr>
          <w:color w:val="76923C" w:themeColor="accent3" w:themeShade="BF"/>
        </w:rPr>
      </w:pPr>
      <w:r w:rsidRPr="00ED4DCA">
        <w:rPr>
          <w:color w:val="76923C" w:themeColor="accent3" w:themeShade="BF"/>
        </w:rPr>
        <w:t># convert password to secure string</w:t>
      </w:r>
    </w:p>
    <w:p w14:paraId="618D7F55" w14:textId="77777777" w:rsidR="00ED4DCA" w:rsidRDefault="00ED4DCA" w:rsidP="00ED4DCA">
      <w:pPr>
        <w:pStyle w:val="LabStepCodeBlockLevel2"/>
      </w:pPr>
      <w:r>
        <w:t>$securePassword = ConvertTo-SecureString -String $password -AsPlainText -Force</w:t>
      </w:r>
    </w:p>
    <w:p w14:paraId="0C5ACF87" w14:textId="77777777" w:rsidR="00ED4DCA" w:rsidRDefault="00ED4DCA" w:rsidP="00ED4DCA">
      <w:pPr>
        <w:pStyle w:val="LabStepCodeBlockLevel2"/>
      </w:pPr>
    </w:p>
    <w:p w14:paraId="12D813E3" w14:textId="77777777" w:rsidR="00ED4DCA" w:rsidRPr="00ED4DCA" w:rsidRDefault="00ED4DCA" w:rsidP="00ED4DCA">
      <w:pPr>
        <w:pStyle w:val="LabStepCodeBlockLevel2"/>
        <w:rPr>
          <w:color w:val="76923C" w:themeColor="accent3" w:themeShade="BF"/>
        </w:rPr>
      </w:pPr>
      <w:r w:rsidRPr="00ED4DCA">
        <w:rPr>
          <w:color w:val="76923C" w:themeColor="accent3" w:themeShade="BF"/>
        </w:rPr>
        <w:t># create PSCredential object to serve as login credentials</w:t>
      </w:r>
    </w:p>
    <w:p w14:paraId="067F9488" w14:textId="77777777" w:rsidR="00ED4DCA" w:rsidRDefault="00ED4DCA" w:rsidP="00ED4DCA">
      <w:pPr>
        <w:pStyle w:val="LabStepCodeBlockLevel2"/>
      </w:pPr>
      <w:r>
        <w:t>$credential = New-Object -TypeName System.Management.Automation.PSCredential `</w:t>
      </w:r>
    </w:p>
    <w:p w14:paraId="6771C732" w14:textId="77777777" w:rsidR="00ED4DCA" w:rsidRDefault="00ED4DCA" w:rsidP="00ED4DCA">
      <w:pPr>
        <w:pStyle w:val="LabStepCodeBlockLevel2"/>
      </w:pPr>
      <w:r>
        <w:t xml:space="preserve">                         -ArgumentList $userName, $securePassword</w:t>
      </w:r>
    </w:p>
    <w:p w14:paraId="12F3C64C" w14:textId="77777777" w:rsidR="00ED4DCA" w:rsidRDefault="00ED4DCA" w:rsidP="00ED4DCA">
      <w:pPr>
        <w:pStyle w:val="LabStepCodeBlockLevel2"/>
      </w:pPr>
    </w:p>
    <w:p w14:paraId="2D0B1220" w14:textId="77777777" w:rsidR="00ED4DCA" w:rsidRPr="00ED4DCA" w:rsidRDefault="00ED4DCA" w:rsidP="00ED4DCA">
      <w:pPr>
        <w:pStyle w:val="LabStepCodeBlockLevel2"/>
        <w:rPr>
          <w:color w:val="76923C" w:themeColor="accent3" w:themeShade="BF"/>
        </w:rPr>
      </w:pPr>
      <w:r w:rsidRPr="00ED4DCA">
        <w:rPr>
          <w:color w:val="76923C" w:themeColor="accent3" w:themeShade="BF"/>
        </w:rPr>
        <w:t># log into Power BI unattended without any user interaction</w:t>
      </w:r>
    </w:p>
    <w:p w14:paraId="1CC3182A" w14:textId="77777777" w:rsidR="00ED4DCA" w:rsidRDefault="00ED4DCA" w:rsidP="00ED4DCA">
      <w:pPr>
        <w:pStyle w:val="LabStepCodeBlockLevel2"/>
      </w:pPr>
      <w:r>
        <w:t>$user = Connect-PowerBIServiceAccount -Credential $credential</w:t>
      </w:r>
    </w:p>
    <w:p w14:paraId="0382C220" w14:textId="77777777" w:rsidR="00ED4DCA" w:rsidRDefault="00ED4DCA" w:rsidP="00ED4DCA">
      <w:pPr>
        <w:pStyle w:val="LabStepCodeBlockLevel2"/>
      </w:pPr>
    </w:p>
    <w:p w14:paraId="4A5E0850" w14:textId="00BF1744" w:rsidR="00ED4DCA" w:rsidRDefault="00ED4DCA" w:rsidP="00ED4DCA">
      <w:pPr>
        <w:pStyle w:val="LabStepCodeBlockLevel2"/>
      </w:pPr>
      <w:r>
        <w:t>$userName = $user.UserName</w:t>
      </w:r>
    </w:p>
    <w:p w14:paraId="3DEC3703" w14:textId="77777777" w:rsidR="00ED4DCA" w:rsidRDefault="00ED4DCA" w:rsidP="00ED4DCA">
      <w:pPr>
        <w:pStyle w:val="LabStepCodeBlockLevel2"/>
      </w:pPr>
    </w:p>
    <w:p w14:paraId="1471B1DE" w14:textId="77777777" w:rsidR="00ED4DCA" w:rsidRDefault="00ED4DCA" w:rsidP="00ED4DCA">
      <w:pPr>
        <w:pStyle w:val="LabStepCodeBlockLevel2"/>
      </w:pPr>
      <w:r>
        <w:t>Write-Host</w:t>
      </w:r>
    </w:p>
    <w:p w14:paraId="46CB4006" w14:textId="4A216C08" w:rsidR="00ED4DCA" w:rsidRDefault="00ED4DCA" w:rsidP="00ED4DCA">
      <w:pPr>
        <w:pStyle w:val="LabStepCodeBlockLevel2"/>
      </w:pPr>
      <w:r>
        <w:t>Write-Host "Now logged in as $userName"</w:t>
      </w:r>
    </w:p>
    <w:p w14:paraId="37AEC62E" w14:textId="3535BFC0" w:rsidR="00B017C8" w:rsidRDefault="00B017C8" w:rsidP="00B017C8">
      <w:pPr>
        <w:pStyle w:val="LabExerciseCallout"/>
      </w:pPr>
      <w:r>
        <w:t xml:space="preserve">This script demonstrates a common technique of creating a </w:t>
      </w:r>
      <w:proofErr w:type="spellStart"/>
      <w:r w:rsidRPr="00016FD7">
        <w:rPr>
          <w:b/>
          <w:bCs/>
        </w:rPr>
        <w:t>PSCredential</w:t>
      </w:r>
      <w:proofErr w:type="spellEnd"/>
      <w:r>
        <w:t xml:space="preserve"> object using a secure string to include the password.</w:t>
      </w:r>
    </w:p>
    <w:p w14:paraId="45BF848D" w14:textId="77777777" w:rsidR="00B017C8" w:rsidRDefault="00B017C8" w:rsidP="00B017C8">
      <w:pPr>
        <w:pStyle w:val="LabStepNumberedLevel2"/>
        <w:numPr>
          <w:ilvl w:val="1"/>
          <w:numId w:val="34"/>
        </w:numPr>
      </w:pPr>
      <w:r>
        <w:lastRenderedPageBreak/>
        <w:t xml:space="preserve">Press the </w:t>
      </w:r>
      <w:r w:rsidRPr="00B017C8">
        <w:rPr>
          <w:b/>
          <w:bCs/>
        </w:rPr>
        <w:t>{F5}</w:t>
      </w:r>
      <w:r>
        <w:t xml:space="preserve"> key to execute the PowerShell code in </w:t>
      </w:r>
      <w:r w:rsidRPr="00B017C8">
        <w:rPr>
          <w:b/>
          <w:bCs/>
        </w:rPr>
        <w:t>Exercise02.ps1</w:t>
      </w:r>
      <w:r>
        <w:t>.</w:t>
      </w:r>
    </w:p>
    <w:p w14:paraId="1D6E5FEF" w14:textId="111B61EA" w:rsidR="00DF29F0" w:rsidRDefault="00B017C8" w:rsidP="00DF29F0">
      <w:pPr>
        <w:pStyle w:val="LabStepNumberedLevel2"/>
      </w:pPr>
      <w:r>
        <w:t>The script should now execute successfully without requiring you to sign in interactively.</w:t>
      </w:r>
    </w:p>
    <w:p w14:paraId="599053D4" w14:textId="230B5A25" w:rsidR="00DF29F0" w:rsidRDefault="00DF29F0" w:rsidP="00DF29F0">
      <w:pPr>
        <w:pStyle w:val="LabStepScreenshotLevel2"/>
      </w:pPr>
      <w:r>
        <w:drawing>
          <wp:inline distT="0" distB="0" distL="0" distR="0" wp14:anchorId="32B64512" wp14:editId="7AFE59A1">
            <wp:extent cx="3199130" cy="1665028"/>
            <wp:effectExtent l="19050" t="19050" r="2032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72529" cy="1703229"/>
                    </a:xfrm>
                    <a:prstGeom prst="rect">
                      <a:avLst/>
                    </a:prstGeom>
                    <a:noFill/>
                    <a:ln>
                      <a:solidFill>
                        <a:schemeClr val="tx1">
                          <a:lumMod val="50000"/>
                          <a:lumOff val="50000"/>
                        </a:schemeClr>
                      </a:solidFill>
                    </a:ln>
                  </pic:spPr>
                </pic:pic>
              </a:graphicData>
            </a:graphic>
          </wp:inline>
        </w:drawing>
      </w:r>
    </w:p>
    <w:p w14:paraId="7F3A52C8" w14:textId="273BC984" w:rsidR="00DF29F0" w:rsidRDefault="000D55D3" w:rsidP="00DF29F0">
      <w:pPr>
        <w:pStyle w:val="LabStepNumbered"/>
      </w:pPr>
      <w:r>
        <w:t xml:space="preserve">Add a call to </w:t>
      </w:r>
      <w:r w:rsidRPr="000D55D3">
        <w:rPr>
          <w:b/>
          <w:bCs/>
        </w:rPr>
        <w:t>Get-</w:t>
      </w:r>
      <w:proofErr w:type="spellStart"/>
      <w:r w:rsidRPr="000D55D3">
        <w:rPr>
          <w:b/>
          <w:bCs/>
        </w:rPr>
        <w:t>PowerBIWorkspace</w:t>
      </w:r>
      <w:proofErr w:type="spellEnd"/>
      <w:r>
        <w:t>.</w:t>
      </w:r>
    </w:p>
    <w:p w14:paraId="04C919A9" w14:textId="670A2B10" w:rsidR="00AB63C9" w:rsidRDefault="000D55D3" w:rsidP="00AB63C9">
      <w:pPr>
        <w:pStyle w:val="LabStepNumberedLevel2"/>
      </w:pPr>
      <w:r>
        <w:t xml:space="preserve">Delete the lines of PowerShell code that appear after the call to </w:t>
      </w:r>
      <w:r w:rsidRPr="00016FD7">
        <w:rPr>
          <w:b/>
          <w:bCs/>
        </w:rPr>
        <w:t>Connect-</w:t>
      </w:r>
      <w:proofErr w:type="spellStart"/>
      <w:r w:rsidRPr="00016FD7">
        <w:rPr>
          <w:b/>
          <w:bCs/>
        </w:rPr>
        <w:t>PowerBIServiceAccount</w:t>
      </w:r>
      <w:proofErr w:type="spellEnd"/>
      <w:r>
        <w:t>.</w:t>
      </w:r>
    </w:p>
    <w:p w14:paraId="0C22F9B4" w14:textId="39EB50DC" w:rsidR="000D55D3" w:rsidRDefault="000D55D3" w:rsidP="00AB63C9">
      <w:pPr>
        <w:pStyle w:val="LabStepNumberedLevel2"/>
      </w:pPr>
      <w:r>
        <w:t xml:space="preserve">Add a call to </w:t>
      </w:r>
      <w:r w:rsidRPr="000D55D3">
        <w:rPr>
          <w:b/>
          <w:bCs/>
        </w:rPr>
        <w:t>Get-</w:t>
      </w:r>
      <w:proofErr w:type="spellStart"/>
      <w:r w:rsidRPr="000D55D3">
        <w:rPr>
          <w:b/>
          <w:bCs/>
        </w:rPr>
        <w:t>PowerBIWorkspace</w:t>
      </w:r>
      <w:proofErr w:type="spellEnd"/>
      <w:r>
        <w:t>.</w:t>
      </w:r>
    </w:p>
    <w:p w14:paraId="0DC45D4C" w14:textId="77777777" w:rsidR="00AB63C9" w:rsidRPr="00AB63C9" w:rsidRDefault="00AB63C9" w:rsidP="00AB63C9">
      <w:pPr>
        <w:pStyle w:val="LabStepCodeBlockLevel2"/>
        <w:rPr>
          <w:color w:val="76923C" w:themeColor="accent3" w:themeShade="BF"/>
        </w:rPr>
      </w:pPr>
      <w:r w:rsidRPr="00AB63C9">
        <w:rPr>
          <w:color w:val="76923C" w:themeColor="accent3" w:themeShade="BF"/>
        </w:rPr>
        <w:t># log into Power BI unattended without any user interaction</w:t>
      </w:r>
    </w:p>
    <w:p w14:paraId="413BEB66" w14:textId="77777777" w:rsidR="00AB63C9" w:rsidRDefault="00AB63C9" w:rsidP="00AB63C9">
      <w:pPr>
        <w:pStyle w:val="LabStepCodeBlockLevel2"/>
      </w:pPr>
      <w:r>
        <w:t>$user = Connect-PowerBIServiceAccount -Credential $credential</w:t>
      </w:r>
    </w:p>
    <w:p w14:paraId="32C28A23" w14:textId="77777777" w:rsidR="00AB63C9" w:rsidRDefault="00AB63C9" w:rsidP="00AB63C9">
      <w:pPr>
        <w:pStyle w:val="LabStepCodeBlockLevel2"/>
      </w:pPr>
    </w:p>
    <w:p w14:paraId="4840BC5A" w14:textId="0F8F1AA7" w:rsidR="00AB63C9" w:rsidRDefault="00AB63C9" w:rsidP="00AB63C9">
      <w:pPr>
        <w:pStyle w:val="LabStepCodeBlockLevel2"/>
      </w:pPr>
      <w:r>
        <w:t>Get-PowerBIWorkspace</w:t>
      </w:r>
    </w:p>
    <w:p w14:paraId="48F45C21" w14:textId="77777777" w:rsidR="000D55D3" w:rsidRDefault="000D55D3" w:rsidP="000D55D3">
      <w:pPr>
        <w:pStyle w:val="LabStepNumberedLevel2"/>
      </w:pPr>
      <w:r>
        <w:t xml:space="preserve">Press the </w:t>
      </w:r>
      <w:r w:rsidRPr="00B017C8">
        <w:rPr>
          <w:b/>
          <w:bCs/>
        </w:rPr>
        <w:t>{F5}</w:t>
      </w:r>
      <w:r>
        <w:t xml:space="preserve"> key to execute the PowerShell code in </w:t>
      </w:r>
      <w:r w:rsidRPr="00B017C8">
        <w:rPr>
          <w:b/>
          <w:bCs/>
        </w:rPr>
        <w:t>Exercise02.ps1</w:t>
      </w:r>
      <w:r>
        <w:t>.</w:t>
      </w:r>
    </w:p>
    <w:p w14:paraId="617F3F65" w14:textId="76ACB0D1" w:rsidR="000D55D3" w:rsidRDefault="000D55D3" w:rsidP="000D55D3">
      <w:pPr>
        <w:pStyle w:val="LabStepNumberedLevel2"/>
      </w:pPr>
      <w:r>
        <w:t xml:space="preserve">The script </w:t>
      </w:r>
      <w:r w:rsidR="00016FD7">
        <w:t xml:space="preserve">should </w:t>
      </w:r>
      <w:r>
        <w:t>display output for each Power BI workspace that your user account has permissions to view..</w:t>
      </w:r>
    </w:p>
    <w:p w14:paraId="3637FBE5" w14:textId="69105A99" w:rsidR="00AB63C9" w:rsidRDefault="00AB63C9" w:rsidP="00AB63C9">
      <w:pPr>
        <w:pStyle w:val="LabStepScreenshotLevel2"/>
      </w:pPr>
      <w:r>
        <w:drawing>
          <wp:inline distT="0" distB="0" distL="0" distR="0" wp14:anchorId="29D9FEB9" wp14:editId="6290DF98">
            <wp:extent cx="2855014" cy="1716444"/>
            <wp:effectExtent l="19050" t="19050" r="21590" b="171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59607" cy="1779325"/>
                    </a:xfrm>
                    <a:prstGeom prst="rect">
                      <a:avLst/>
                    </a:prstGeom>
                    <a:noFill/>
                    <a:ln>
                      <a:solidFill>
                        <a:schemeClr val="tx1">
                          <a:lumMod val="50000"/>
                          <a:lumOff val="50000"/>
                        </a:schemeClr>
                      </a:solidFill>
                    </a:ln>
                  </pic:spPr>
                </pic:pic>
              </a:graphicData>
            </a:graphic>
          </wp:inline>
        </w:drawing>
      </w:r>
    </w:p>
    <w:p w14:paraId="227E4E85" w14:textId="17DF867F" w:rsidR="00AB63C9" w:rsidRDefault="000D55D3" w:rsidP="00AB63C9">
      <w:pPr>
        <w:pStyle w:val="LabStepNumberedLevel2"/>
      </w:pPr>
      <w:r>
        <w:t xml:space="preserve">Reformat the output of </w:t>
      </w:r>
      <w:r w:rsidRPr="000D55D3">
        <w:rPr>
          <w:b/>
          <w:bCs/>
        </w:rPr>
        <w:t>Get-</w:t>
      </w:r>
      <w:proofErr w:type="spellStart"/>
      <w:r w:rsidRPr="000D55D3">
        <w:rPr>
          <w:b/>
          <w:bCs/>
        </w:rPr>
        <w:t>PowerBIWorkspace</w:t>
      </w:r>
      <w:proofErr w:type="spellEnd"/>
      <w:r w:rsidRPr="00AB63C9">
        <w:t xml:space="preserve"> </w:t>
      </w:r>
      <w:r>
        <w:t xml:space="preserve">using the </w:t>
      </w:r>
      <w:r w:rsidRPr="000D55D3">
        <w:rPr>
          <w:b/>
          <w:bCs/>
        </w:rPr>
        <w:t>Format-Table</w:t>
      </w:r>
      <w:r>
        <w:t xml:space="preserve"> cmdlet.</w:t>
      </w:r>
    </w:p>
    <w:p w14:paraId="7B4DB314" w14:textId="32CE1EE9" w:rsidR="00AB63C9" w:rsidRDefault="00AB63C9" w:rsidP="00AB63C9">
      <w:pPr>
        <w:pStyle w:val="LabStepCodeBlockLevel2"/>
      </w:pPr>
      <w:r w:rsidRPr="00AB63C9">
        <w:t>Get-PowerBIWorkspace | Format-Table Name, Id</w:t>
      </w:r>
    </w:p>
    <w:p w14:paraId="670BB7A4" w14:textId="77777777" w:rsidR="000D55D3" w:rsidRDefault="000D55D3" w:rsidP="000D55D3">
      <w:pPr>
        <w:pStyle w:val="LabStepNumberedLevel2"/>
      </w:pPr>
      <w:r>
        <w:t xml:space="preserve">Press the </w:t>
      </w:r>
      <w:r w:rsidRPr="00B017C8">
        <w:rPr>
          <w:b/>
          <w:bCs/>
        </w:rPr>
        <w:t>{F5}</w:t>
      </w:r>
      <w:r>
        <w:t xml:space="preserve"> key to execute the PowerShell code in </w:t>
      </w:r>
      <w:r w:rsidRPr="00B017C8">
        <w:rPr>
          <w:b/>
          <w:bCs/>
        </w:rPr>
        <w:t>Exercise02.ps1</w:t>
      </w:r>
      <w:r>
        <w:t>.</w:t>
      </w:r>
    </w:p>
    <w:p w14:paraId="4790FB00" w14:textId="077F1D5B" w:rsidR="000D55D3" w:rsidRDefault="000D55D3" w:rsidP="000D55D3">
      <w:pPr>
        <w:pStyle w:val="LabStepNumberedLevel2"/>
      </w:pPr>
      <w:r>
        <w:t xml:space="preserve">The script </w:t>
      </w:r>
      <w:r w:rsidR="00016FD7">
        <w:t xml:space="preserve">should </w:t>
      </w:r>
      <w:r>
        <w:t xml:space="preserve">display </w:t>
      </w:r>
      <w:r w:rsidR="00016FD7">
        <w:t xml:space="preserve">the </w:t>
      </w:r>
      <w:r>
        <w:t>Power BI workspace</w:t>
      </w:r>
      <w:r w:rsidR="00016FD7">
        <w:t>s</w:t>
      </w:r>
      <w:r>
        <w:t xml:space="preserve"> that your user account has permissions to view</w:t>
      </w:r>
      <w:r w:rsidR="00016FD7">
        <w:t xml:space="preserve"> in a table format</w:t>
      </w:r>
      <w:r>
        <w:t>.</w:t>
      </w:r>
    </w:p>
    <w:p w14:paraId="5627F3E4" w14:textId="59356E31" w:rsidR="00AB63C9" w:rsidRDefault="00A90244" w:rsidP="000D55D3">
      <w:pPr>
        <w:pStyle w:val="LabStepScreenshotLevel2"/>
      </w:pPr>
      <w:r>
        <w:drawing>
          <wp:inline distT="0" distB="0" distL="0" distR="0" wp14:anchorId="59995A1A" wp14:editId="3BCA413C">
            <wp:extent cx="3606086" cy="1030311"/>
            <wp:effectExtent l="19050" t="19050" r="13970" b="177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98334" cy="1056668"/>
                    </a:xfrm>
                    <a:prstGeom prst="rect">
                      <a:avLst/>
                    </a:prstGeom>
                    <a:noFill/>
                    <a:ln>
                      <a:solidFill>
                        <a:schemeClr val="tx1">
                          <a:lumMod val="50000"/>
                          <a:lumOff val="50000"/>
                        </a:schemeClr>
                      </a:solidFill>
                    </a:ln>
                  </pic:spPr>
                </pic:pic>
              </a:graphicData>
            </a:graphic>
          </wp:inline>
        </w:drawing>
      </w:r>
    </w:p>
    <w:p w14:paraId="71D12E02" w14:textId="33B78DC4" w:rsidR="006856F0" w:rsidRDefault="006856F0" w:rsidP="006856F0">
      <w:pPr>
        <w:pStyle w:val="LabExerciseCallout"/>
      </w:pPr>
      <w:r>
        <w:t xml:space="preserve">Note that this script does not display all the workspaces in the current tenant. It only displays the workspaces in which the current user has been added as a workspace user. Later in </w:t>
      </w:r>
      <w:r w:rsidRPr="006856F0">
        <w:rPr>
          <w:b/>
          <w:bCs/>
        </w:rPr>
        <w:t>Exercise 7</w:t>
      </w:r>
      <w:r>
        <w:t xml:space="preserve">, you will learn how to call </w:t>
      </w:r>
      <w:r w:rsidRPr="006856F0">
        <w:rPr>
          <w:b/>
          <w:bCs/>
        </w:rPr>
        <w:t>Get-</w:t>
      </w:r>
      <w:proofErr w:type="spellStart"/>
      <w:r w:rsidRPr="006856F0">
        <w:rPr>
          <w:b/>
          <w:bCs/>
        </w:rPr>
        <w:t>PowerBIWorkspace</w:t>
      </w:r>
      <w:proofErr w:type="spellEnd"/>
      <w:r>
        <w:t xml:space="preserve"> at Organization scope to </w:t>
      </w:r>
      <w:r w:rsidR="007A67DE">
        <w:t xml:space="preserve">view </w:t>
      </w:r>
      <w:r>
        <w:t xml:space="preserve">all the </w:t>
      </w:r>
      <w:r w:rsidR="007A67DE">
        <w:t xml:space="preserve">Power BI </w:t>
      </w:r>
      <w:r>
        <w:t xml:space="preserve">workspaces that exist </w:t>
      </w:r>
      <w:r w:rsidR="007A67DE">
        <w:t xml:space="preserve">within </w:t>
      </w:r>
      <w:r>
        <w:t>the current tenant.</w:t>
      </w:r>
    </w:p>
    <w:p w14:paraId="18BF74BB" w14:textId="3D540571" w:rsidR="002A3F81" w:rsidRDefault="002A3F81" w:rsidP="002A3F81">
      <w:pPr>
        <w:pStyle w:val="Heading3"/>
      </w:pPr>
      <w:r>
        <w:lastRenderedPageBreak/>
        <w:t xml:space="preserve">Exercise </w:t>
      </w:r>
      <w:r w:rsidR="002E4D44">
        <w:t>3</w:t>
      </w:r>
      <w:r>
        <w:t xml:space="preserve">: </w:t>
      </w:r>
      <w:r w:rsidR="00AB63C9">
        <w:t xml:space="preserve">Write a Script to </w:t>
      </w:r>
      <w:r w:rsidR="00B81F31">
        <w:t>Create Workspaces and Add Workspace Users</w:t>
      </w:r>
    </w:p>
    <w:p w14:paraId="03EDEFFF" w14:textId="744A1BFC" w:rsidR="002A3F81" w:rsidRDefault="002A3F81" w:rsidP="002A3F81">
      <w:pPr>
        <w:pStyle w:val="LabExerciseLeadIn"/>
      </w:pPr>
      <w:r>
        <w:t xml:space="preserve">In this exercise, </w:t>
      </w:r>
      <w:r w:rsidR="00F202CF">
        <w:t>you will write a PowerShell script to create a new app workspace</w:t>
      </w:r>
      <w:r w:rsidR="00214078">
        <w:t xml:space="preserve"> and to add workspace users</w:t>
      </w:r>
      <w:r w:rsidR="00F202CF">
        <w:t xml:space="preserve">. </w:t>
      </w:r>
    </w:p>
    <w:p w14:paraId="4D8BBAC1" w14:textId="073A7E06" w:rsidR="00C54DFF" w:rsidRDefault="00C54DFF" w:rsidP="00C54DFF">
      <w:pPr>
        <w:pStyle w:val="LabStepNumbered"/>
        <w:numPr>
          <w:ilvl w:val="0"/>
          <w:numId w:val="36"/>
        </w:numPr>
      </w:pPr>
      <w:r>
        <w:t xml:space="preserve">Create a new PowerShell script named </w:t>
      </w:r>
      <w:r w:rsidRPr="00C54DFF">
        <w:rPr>
          <w:b/>
          <w:bCs/>
        </w:rPr>
        <w:t>Exercise03.ps1</w:t>
      </w:r>
      <w:r>
        <w:t>.</w:t>
      </w:r>
    </w:p>
    <w:p w14:paraId="04886AC3" w14:textId="05E70D48" w:rsidR="00C54DFF" w:rsidRDefault="00C54DFF" w:rsidP="00C54DFF">
      <w:pPr>
        <w:pStyle w:val="LabStepNumberedLevel2"/>
      </w:pPr>
      <w:r>
        <w:t>Return to the Windows PowerShell ISE and create a new PowerShell script</w:t>
      </w:r>
      <w:r w:rsidR="00AB7592">
        <w:t>.</w:t>
      </w:r>
    </w:p>
    <w:p w14:paraId="00747CDB" w14:textId="52EEC40F" w:rsidR="00C54DFF" w:rsidRDefault="00C54DFF" w:rsidP="00C54DFF">
      <w:pPr>
        <w:pStyle w:val="LabStepNumberedLevel2"/>
      </w:pPr>
      <w:r>
        <w:t xml:space="preserve">Save the new PowerShell script as </w:t>
      </w:r>
      <w:r w:rsidRPr="00136EBF">
        <w:rPr>
          <w:b/>
          <w:bCs/>
        </w:rPr>
        <w:t>Exercise0</w:t>
      </w:r>
      <w:r>
        <w:rPr>
          <w:b/>
          <w:bCs/>
        </w:rPr>
        <w:t>3</w:t>
      </w:r>
      <w:r w:rsidRPr="00136EBF">
        <w:rPr>
          <w:b/>
          <w:bCs/>
        </w:rPr>
        <w:t>.ps1</w:t>
      </w:r>
      <w:r>
        <w:t xml:space="preserve"> using the following path.</w:t>
      </w:r>
    </w:p>
    <w:p w14:paraId="0FE69203" w14:textId="4BB23B28" w:rsidR="00C54DFF" w:rsidRDefault="00C54DFF" w:rsidP="00C54DFF">
      <w:pPr>
        <w:pStyle w:val="LabStepCodeBlockLevel2"/>
      </w:pPr>
      <w:r>
        <w:t>C:\DevCamp\Scripts\Exercise03.ps1</w:t>
      </w:r>
    </w:p>
    <w:p w14:paraId="0F943ADC" w14:textId="51DD3EF0" w:rsidR="00EC26F9" w:rsidRDefault="00A90244" w:rsidP="00EC26F9">
      <w:pPr>
        <w:pStyle w:val="LabStepNumberedLevel2"/>
      </w:pPr>
      <w:r>
        <w:t xml:space="preserve">Begin by copying-and-pasting the following PowerShell code as the starting point for </w:t>
      </w:r>
      <w:r w:rsidRPr="00A90244">
        <w:rPr>
          <w:b/>
          <w:bCs/>
        </w:rPr>
        <w:t>Exercise03.ps1</w:t>
      </w:r>
      <w:r>
        <w:t>.</w:t>
      </w:r>
    </w:p>
    <w:p w14:paraId="1D22EAFE" w14:textId="77777777" w:rsidR="00EC26F9" w:rsidRDefault="00EC26F9" w:rsidP="00EC26F9">
      <w:pPr>
        <w:pStyle w:val="LabStepCodeBlockLevel2"/>
      </w:pPr>
      <w:r>
        <w:t>Write-Host</w:t>
      </w:r>
    </w:p>
    <w:p w14:paraId="5F9DDFD3" w14:textId="77777777" w:rsidR="00EC26F9" w:rsidRDefault="00EC26F9" w:rsidP="00EC26F9">
      <w:pPr>
        <w:pStyle w:val="LabStepCodeBlockLevel2"/>
      </w:pPr>
    </w:p>
    <w:p w14:paraId="46A07B6B" w14:textId="2DE82DB3" w:rsidR="00EC26F9" w:rsidRDefault="00A90244" w:rsidP="00EC26F9">
      <w:pPr>
        <w:pStyle w:val="LabStepCodeBlockLevel2"/>
      </w:pPr>
      <w:r w:rsidRPr="00A90244">
        <w:t>Connect-PowerBIServiceAccount | Out-Null</w:t>
      </w:r>
    </w:p>
    <w:p w14:paraId="15AB8294" w14:textId="77777777" w:rsidR="00EC26F9" w:rsidRDefault="00EC26F9" w:rsidP="00EC26F9">
      <w:pPr>
        <w:pStyle w:val="LabStepCodeBlockLevel2"/>
      </w:pPr>
    </w:p>
    <w:p w14:paraId="6FBD1EE9" w14:textId="12E96F2D" w:rsidR="00EC26F9" w:rsidRDefault="00EC26F9" w:rsidP="00EC26F9">
      <w:pPr>
        <w:pStyle w:val="LabStepCodeBlockLevel2"/>
      </w:pPr>
      <w:r>
        <w:t>$</w:t>
      </w:r>
      <w:r w:rsidR="00AB7592">
        <w:t>w</w:t>
      </w:r>
      <w:r>
        <w:t>orkspaceName = "</w:t>
      </w:r>
      <w:r w:rsidR="00F202CF">
        <w:t>Dev Camp Lab</w:t>
      </w:r>
      <w:r w:rsidR="00214078">
        <w:t>s</w:t>
      </w:r>
      <w:r>
        <w:t>"</w:t>
      </w:r>
    </w:p>
    <w:p w14:paraId="4557C4DC" w14:textId="77777777" w:rsidR="00EC26F9" w:rsidRDefault="00EC26F9" w:rsidP="00EC26F9">
      <w:pPr>
        <w:pStyle w:val="LabStepCodeBlockLevel2"/>
      </w:pPr>
    </w:p>
    <w:p w14:paraId="5327FB45" w14:textId="16315F3A" w:rsidR="00EC26F9" w:rsidRDefault="00EC26F9" w:rsidP="00EC26F9">
      <w:pPr>
        <w:pStyle w:val="LabStepCodeBlockLevel2"/>
      </w:pPr>
      <w:r>
        <w:t>$workspace = New-PowerBIGroup -Name $</w:t>
      </w:r>
      <w:r w:rsidR="00AB7592">
        <w:t>workspaceName</w:t>
      </w:r>
    </w:p>
    <w:p w14:paraId="3FDF6D9E" w14:textId="77777777" w:rsidR="00EC26F9" w:rsidRDefault="00EC26F9" w:rsidP="00EC26F9">
      <w:pPr>
        <w:pStyle w:val="LabStepCodeBlockLevel2"/>
      </w:pPr>
    </w:p>
    <w:p w14:paraId="34E3A5B9" w14:textId="5072D405" w:rsidR="00EC26F9" w:rsidRDefault="00EC26F9" w:rsidP="00EC26F9">
      <w:pPr>
        <w:pStyle w:val="LabStepCodeBlockLevel2"/>
      </w:pPr>
      <w:r>
        <w:t>$workspace | select *</w:t>
      </w:r>
    </w:p>
    <w:p w14:paraId="1AE6B23C" w14:textId="26D78EBE" w:rsidR="00A90244" w:rsidRDefault="00A90244" w:rsidP="00A90244">
      <w:pPr>
        <w:pStyle w:val="LabExerciseCallout"/>
      </w:pPr>
      <w:r>
        <w:t xml:space="preserve">From this point on, all the scripts you will write will connect to Power BI using a call to </w:t>
      </w:r>
      <w:r w:rsidRPr="00A90244">
        <w:rPr>
          <w:b/>
          <w:bCs/>
        </w:rPr>
        <w:t>Connect-</w:t>
      </w:r>
      <w:proofErr w:type="spellStart"/>
      <w:r w:rsidRPr="00A90244">
        <w:rPr>
          <w:b/>
          <w:bCs/>
        </w:rPr>
        <w:t>PowerBIServiceAccount</w:t>
      </w:r>
      <w:proofErr w:type="spellEnd"/>
      <w:r>
        <w:t xml:space="preserve"> which will require you to login interactively. If you want the convenience of being able to run and test your scripts without having to interactively supply a user name and password each time, you can copy and paste the code at the top of </w:t>
      </w:r>
      <w:r w:rsidRPr="00A90244">
        <w:rPr>
          <w:b/>
          <w:bCs/>
        </w:rPr>
        <w:t>Exercise02.ps1</w:t>
      </w:r>
      <w:r>
        <w:t>.</w:t>
      </w:r>
    </w:p>
    <w:p w14:paraId="76B61CFC" w14:textId="3A01D95D" w:rsidR="00A90244" w:rsidRDefault="00A90244" w:rsidP="00A90244">
      <w:pPr>
        <w:pStyle w:val="LabStepNumberedLevel2"/>
        <w:numPr>
          <w:ilvl w:val="1"/>
          <w:numId w:val="44"/>
        </w:numPr>
      </w:pPr>
      <w:r>
        <w:t xml:space="preserve">Press the </w:t>
      </w:r>
      <w:r w:rsidRPr="00A90244">
        <w:rPr>
          <w:b/>
          <w:bCs/>
        </w:rPr>
        <w:t>{F5}</w:t>
      </w:r>
      <w:r>
        <w:t xml:space="preserve"> key to execute the PowerShell code in </w:t>
      </w:r>
      <w:r w:rsidRPr="00A90244">
        <w:rPr>
          <w:b/>
          <w:bCs/>
        </w:rPr>
        <w:t>Exercise0</w:t>
      </w:r>
      <w:r>
        <w:rPr>
          <w:b/>
          <w:bCs/>
        </w:rPr>
        <w:t>3</w:t>
      </w:r>
      <w:r w:rsidRPr="00A90244">
        <w:rPr>
          <w:b/>
          <w:bCs/>
        </w:rPr>
        <w:t>.ps1</w:t>
      </w:r>
      <w:r>
        <w:t>.</w:t>
      </w:r>
    </w:p>
    <w:p w14:paraId="4382E4F6" w14:textId="0BF531C4" w:rsidR="00A90244" w:rsidRDefault="00A90244" w:rsidP="00A90244">
      <w:pPr>
        <w:pStyle w:val="LabStepNumberedLevel2"/>
      </w:pPr>
      <w:r>
        <w:t xml:space="preserve">The script should create a new </w:t>
      </w:r>
      <w:r w:rsidR="003A3444">
        <w:t>V2 app workspace and display its properties in the PowerShell console window</w:t>
      </w:r>
      <w:r>
        <w:t>.</w:t>
      </w:r>
    </w:p>
    <w:p w14:paraId="52668B0A" w14:textId="36F2D580" w:rsidR="00EC26F9" w:rsidRDefault="003A3444" w:rsidP="002E4D44">
      <w:pPr>
        <w:pStyle w:val="LabStepScreenshotLevel2"/>
      </w:pPr>
      <w:r>
        <w:drawing>
          <wp:inline distT="0" distB="0" distL="0" distR="0" wp14:anchorId="2DA49C51" wp14:editId="6E091905">
            <wp:extent cx="2435715" cy="2013524"/>
            <wp:effectExtent l="19050" t="19050" r="22225" b="254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81234" cy="2051153"/>
                    </a:xfrm>
                    <a:prstGeom prst="rect">
                      <a:avLst/>
                    </a:prstGeom>
                    <a:noFill/>
                    <a:ln>
                      <a:solidFill>
                        <a:schemeClr val="tx1">
                          <a:lumMod val="50000"/>
                          <a:lumOff val="50000"/>
                        </a:schemeClr>
                      </a:solidFill>
                    </a:ln>
                  </pic:spPr>
                </pic:pic>
              </a:graphicData>
            </a:graphic>
          </wp:inline>
        </w:drawing>
      </w:r>
    </w:p>
    <w:p w14:paraId="5BB3203A" w14:textId="726C0379" w:rsidR="00EC26F9" w:rsidRDefault="003A3444" w:rsidP="00C562A7">
      <w:pPr>
        <w:pStyle w:val="LabStepNumberedLevel2"/>
      </w:pPr>
      <w:r>
        <w:t xml:space="preserve">Navigate to the Power BI Service in the browser and verify that you can see the new workspace named </w:t>
      </w:r>
      <w:r w:rsidRPr="003A3444">
        <w:rPr>
          <w:b/>
          <w:bCs/>
        </w:rPr>
        <w:t>Dev Camp Labs</w:t>
      </w:r>
      <w:r>
        <w:t>.</w:t>
      </w:r>
    </w:p>
    <w:p w14:paraId="359C0466" w14:textId="463741A1" w:rsidR="00EC26F9" w:rsidRDefault="003A3444" w:rsidP="002E4D44">
      <w:pPr>
        <w:pStyle w:val="LabStepScreenshotLevel2"/>
      </w:pPr>
      <w:r>
        <w:drawing>
          <wp:inline distT="0" distB="0" distL="0" distR="0" wp14:anchorId="081A5F95" wp14:editId="6296D821">
            <wp:extent cx="2237426" cy="2080414"/>
            <wp:effectExtent l="19050" t="19050" r="10795" b="152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46222" cy="2088593"/>
                    </a:xfrm>
                    <a:prstGeom prst="rect">
                      <a:avLst/>
                    </a:prstGeom>
                    <a:noFill/>
                    <a:ln>
                      <a:solidFill>
                        <a:schemeClr val="tx1">
                          <a:lumMod val="50000"/>
                          <a:lumOff val="50000"/>
                        </a:schemeClr>
                      </a:solidFill>
                    </a:ln>
                  </pic:spPr>
                </pic:pic>
              </a:graphicData>
            </a:graphic>
          </wp:inline>
        </w:drawing>
      </w:r>
    </w:p>
    <w:p w14:paraId="2A81B925" w14:textId="2E43242C" w:rsidR="00EC26F9" w:rsidRDefault="003A3444" w:rsidP="00EC26F9">
      <w:pPr>
        <w:pStyle w:val="LabStepNumberedLevel2"/>
      </w:pPr>
      <w:r>
        <w:lastRenderedPageBreak/>
        <w:t xml:space="preserve">Expand the </w:t>
      </w:r>
      <w:r w:rsidR="00AB7592" w:rsidRPr="00AB7592">
        <w:rPr>
          <w:b/>
          <w:bCs/>
        </w:rPr>
        <w:t>Dev Camp Labs</w:t>
      </w:r>
      <w:r w:rsidR="00AB7592">
        <w:t xml:space="preserve"> </w:t>
      </w:r>
      <w:r>
        <w:t xml:space="preserve">workspace context menu and select </w:t>
      </w:r>
      <w:r w:rsidRPr="003A3444">
        <w:rPr>
          <w:b/>
          <w:bCs/>
        </w:rPr>
        <w:t>Workspace access</w:t>
      </w:r>
      <w:r w:rsidR="00AB7592">
        <w:t xml:space="preserve"> </w:t>
      </w:r>
      <w:r>
        <w:t xml:space="preserve">to display the </w:t>
      </w:r>
      <w:r w:rsidRPr="003A3444">
        <w:rPr>
          <w:b/>
          <w:bCs/>
        </w:rPr>
        <w:t>Access</w:t>
      </w:r>
      <w:r>
        <w:t xml:space="preserve"> pane.</w:t>
      </w:r>
    </w:p>
    <w:p w14:paraId="2F488AA6" w14:textId="748402DA" w:rsidR="00C562A7" w:rsidRDefault="003A3444" w:rsidP="00C562A7">
      <w:pPr>
        <w:pStyle w:val="LabStepScreenshotLevel2"/>
      </w:pPr>
      <w:r>
        <w:drawing>
          <wp:inline distT="0" distB="0" distL="0" distR="0" wp14:anchorId="776819C8" wp14:editId="7B6E3D13">
            <wp:extent cx="2299057" cy="951334"/>
            <wp:effectExtent l="19050" t="19050" r="25400" b="203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59767" cy="976456"/>
                    </a:xfrm>
                    <a:prstGeom prst="rect">
                      <a:avLst/>
                    </a:prstGeom>
                    <a:noFill/>
                    <a:ln>
                      <a:solidFill>
                        <a:schemeClr val="tx1">
                          <a:lumMod val="50000"/>
                          <a:lumOff val="50000"/>
                        </a:schemeClr>
                      </a:solidFill>
                    </a:ln>
                  </pic:spPr>
                </pic:pic>
              </a:graphicData>
            </a:graphic>
          </wp:inline>
        </w:drawing>
      </w:r>
    </w:p>
    <w:p w14:paraId="4B593F07" w14:textId="435B7D64" w:rsidR="00C562A7" w:rsidRDefault="003A3444" w:rsidP="00EC26F9">
      <w:pPr>
        <w:pStyle w:val="LabStepNumberedLevel2"/>
      </w:pPr>
      <w:r>
        <w:t xml:space="preserve">In the </w:t>
      </w:r>
      <w:r w:rsidRPr="003A3444">
        <w:rPr>
          <w:b/>
          <w:bCs/>
        </w:rPr>
        <w:t>Access</w:t>
      </w:r>
      <w:r>
        <w:t xml:space="preserve"> pane, you should be able to verify that your user account has </w:t>
      </w:r>
      <w:r w:rsidRPr="003A3444">
        <w:rPr>
          <w:b/>
          <w:bCs/>
        </w:rPr>
        <w:t>Admin</w:t>
      </w:r>
      <w:r>
        <w:t xml:space="preserve"> permissions.</w:t>
      </w:r>
    </w:p>
    <w:p w14:paraId="163CC788" w14:textId="26C34504" w:rsidR="00C562A7" w:rsidRDefault="003A3444" w:rsidP="00C562A7">
      <w:pPr>
        <w:pStyle w:val="LabStepScreenshotLevel2"/>
      </w:pPr>
      <w:r>
        <w:drawing>
          <wp:inline distT="0" distB="0" distL="0" distR="0" wp14:anchorId="48D25B66" wp14:editId="5135A8D6">
            <wp:extent cx="1965260" cy="1633384"/>
            <wp:effectExtent l="19050" t="19050" r="16510" b="241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09308" cy="1669993"/>
                    </a:xfrm>
                    <a:prstGeom prst="rect">
                      <a:avLst/>
                    </a:prstGeom>
                    <a:noFill/>
                    <a:ln>
                      <a:solidFill>
                        <a:schemeClr val="tx1">
                          <a:lumMod val="50000"/>
                          <a:lumOff val="50000"/>
                        </a:schemeClr>
                      </a:solidFill>
                    </a:ln>
                  </pic:spPr>
                </pic:pic>
              </a:graphicData>
            </a:graphic>
          </wp:inline>
        </w:drawing>
      </w:r>
    </w:p>
    <w:p w14:paraId="2C3B7B27" w14:textId="4C9C3223" w:rsidR="003A3444" w:rsidRDefault="003A3444" w:rsidP="003A3444">
      <w:pPr>
        <w:pStyle w:val="LabExerciseCallout"/>
      </w:pPr>
      <w:r>
        <w:t xml:space="preserve">The workspace creator is always given </w:t>
      </w:r>
      <w:r w:rsidRPr="003A3444">
        <w:rPr>
          <w:b/>
          <w:bCs/>
        </w:rPr>
        <w:t>Admin</w:t>
      </w:r>
      <w:r>
        <w:t xml:space="preserve"> permissions on a new workspace.</w:t>
      </w:r>
    </w:p>
    <w:p w14:paraId="7B3FB6E8" w14:textId="70A09279" w:rsidR="00C562A7" w:rsidRDefault="003A3444" w:rsidP="00EC26F9">
      <w:pPr>
        <w:pStyle w:val="LabStepNumberedLevel2"/>
      </w:pPr>
      <w:r>
        <w:t xml:space="preserve">Return to the PowerShell script named </w:t>
      </w:r>
      <w:r w:rsidRPr="00AB7592">
        <w:rPr>
          <w:b/>
          <w:bCs/>
        </w:rPr>
        <w:t>Exercise03.ps1</w:t>
      </w:r>
      <w:r>
        <w:t xml:space="preserve"> in the Windows PowerShell ISE.</w:t>
      </w:r>
    </w:p>
    <w:p w14:paraId="5B20136F" w14:textId="2D1C8F55" w:rsidR="003A3444" w:rsidRDefault="003A3444" w:rsidP="00EC26F9">
      <w:pPr>
        <w:pStyle w:val="LabStepNumberedLevel2"/>
      </w:pPr>
      <w:r>
        <w:t xml:space="preserve">Delete </w:t>
      </w:r>
      <w:r w:rsidR="00D94BF0">
        <w:t xml:space="preserve">the code in </w:t>
      </w:r>
      <w:r w:rsidR="00D94BF0" w:rsidRPr="00AB7592">
        <w:rPr>
          <w:b/>
          <w:bCs/>
        </w:rPr>
        <w:t>Exercise03.ps1</w:t>
      </w:r>
      <w:r w:rsidR="00D94BF0">
        <w:t xml:space="preserve"> and replace it with the following code.</w:t>
      </w:r>
    </w:p>
    <w:p w14:paraId="4C8BA65A" w14:textId="77777777" w:rsidR="00D94BF0" w:rsidRDefault="00D94BF0" w:rsidP="00D94BF0">
      <w:pPr>
        <w:pStyle w:val="LabStepCodeBlockLevel2"/>
      </w:pPr>
      <w:r>
        <w:t>Write-Host</w:t>
      </w:r>
    </w:p>
    <w:p w14:paraId="247996E6" w14:textId="77777777" w:rsidR="00D94BF0" w:rsidRDefault="00D94BF0" w:rsidP="00D94BF0">
      <w:pPr>
        <w:pStyle w:val="LabStepCodeBlockLevel2"/>
      </w:pPr>
    </w:p>
    <w:p w14:paraId="679EC4FA" w14:textId="77777777" w:rsidR="00D94BF0" w:rsidRDefault="00D94BF0" w:rsidP="00D94BF0">
      <w:pPr>
        <w:pStyle w:val="LabStepCodeBlockLevel2"/>
      </w:pPr>
      <w:r>
        <w:t>Connect-PowerBIServiceAccount | Out-Null</w:t>
      </w:r>
    </w:p>
    <w:p w14:paraId="50F79957" w14:textId="77777777" w:rsidR="00D94BF0" w:rsidRDefault="00D94BF0" w:rsidP="00D94BF0">
      <w:pPr>
        <w:pStyle w:val="LabStepCodeBlockLevel2"/>
      </w:pPr>
    </w:p>
    <w:p w14:paraId="45C2755F" w14:textId="073FB569" w:rsidR="00D94BF0" w:rsidRDefault="00D94BF0" w:rsidP="00D94BF0">
      <w:pPr>
        <w:pStyle w:val="LabStepCodeBlockLevel2"/>
      </w:pPr>
      <w:r>
        <w:t>$</w:t>
      </w:r>
      <w:r w:rsidR="00AB7592">
        <w:t>w</w:t>
      </w:r>
      <w:r>
        <w:t>orkspaceName = "Dev Camp Labs"</w:t>
      </w:r>
    </w:p>
    <w:p w14:paraId="501DA463" w14:textId="77777777" w:rsidR="00D94BF0" w:rsidRDefault="00D94BF0" w:rsidP="00D94BF0">
      <w:pPr>
        <w:pStyle w:val="LabStepCodeBlockLevel2"/>
      </w:pPr>
    </w:p>
    <w:p w14:paraId="1C3852DE" w14:textId="68AD292D" w:rsidR="00D94BF0" w:rsidRDefault="00D94BF0" w:rsidP="00D94BF0">
      <w:pPr>
        <w:pStyle w:val="LabStepCodeBlockLevel2"/>
      </w:pPr>
      <w:r>
        <w:t>$workspace = Get-PowerBIWorkspace -Name $</w:t>
      </w:r>
      <w:r w:rsidR="00AB7592">
        <w:t>workspaceName</w:t>
      </w:r>
    </w:p>
    <w:p w14:paraId="37CFCD84" w14:textId="77777777" w:rsidR="00D94BF0" w:rsidRDefault="00D94BF0" w:rsidP="00D94BF0">
      <w:pPr>
        <w:pStyle w:val="LabStepCodeBlockLevel2"/>
      </w:pPr>
    </w:p>
    <w:p w14:paraId="3A0C03A4" w14:textId="77777777" w:rsidR="00D94BF0" w:rsidRDefault="00D94BF0" w:rsidP="00D94BF0">
      <w:pPr>
        <w:pStyle w:val="LabStepCodeBlockLevel2"/>
      </w:pPr>
      <w:r>
        <w:t>if($workspace) {</w:t>
      </w:r>
    </w:p>
    <w:p w14:paraId="79F47760" w14:textId="424486BA" w:rsidR="00D94BF0" w:rsidRDefault="00D94BF0" w:rsidP="00D94BF0">
      <w:pPr>
        <w:pStyle w:val="LabStepCodeBlockLevel2"/>
      </w:pPr>
      <w:r>
        <w:t xml:space="preserve">  Write-Host "The workspace named $</w:t>
      </w:r>
      <w:r w:rsidR="007041D2">
        <w:t>w</w:t>
      </w:r>
      <w:r>
        <w:t>orkspaceName already exists"</w:t>
      </w:r>
    </w:p>
    <w:p w14:paraId="3294A50C" w14:textId="77777777" w:rsidR="00D94BF0" w:rsidRDefault="00D94BF0" w:rsidP="00D94BF0">
      <w:pPr>
        <w:pStyle w:val="LabStepCodeBlockLevel2"/>
      </w:pPr>
      <w:r>
        <w:t>}</w:t>
      </w:r>
    </w:p>
    <w:p w14:paraId="0B8C8AEA" w14:textId="77777777" w:rsidR="00D94BF0" w:rsidRDefault="00D94BF0" w:rsidP="00D94BF0">
      <w:pPr>
        <w:pStyle w:val="LabStepCodeBlockLevel2"/>
      </w:pPr>
      <w:r>
        <w:t>else {</w:t>
      </w:r>
    </w:p>
    <w:p w14:paraId="29B9E669" w14:textId="6A38441B" w:rsidR="00D94BF0" w:rsidRDefault="00D94BF0" w:rsidP="00D94BF0">
      <w:pPr>
        <w:pStyle w:val="LabStepCodeBlockLevel2"/>
      </w:pPr>
      <w:r>
        <w:t xml:space="preserve">  Write-Host "Creating new workspace named </w:t>
      </w:r>
      <w:r w:rsidR="00AB7592">
        <w:t>$workspaceName</w:t>
      </w:r>
      <w:r>
        <w:t>"</w:t>
      </w:r>
    </w:p>
    <w:p w14:paraId="5BC914D9" w14:textId="1C84AF19" w:rsidR="00D94BF0" w:rsidRDefault="00D94BF0" w:rsidP="00D94BF0">
      <w:pPr>
        <w:pStyle w:val="LabStepCodeBlockLevel2"/>
      </w:pPr>
      <w:r>
        <w:t xml:space="preserve">  $workspace = New-PowerBIGroup -Name $</w:t>
      </w:r>
      <w:r w:rsidR="00AB7592">
        <w:t>w</w:t>
      </w:r>
      <w:r>
        <w:t>orkspaceName</w:t>
      </w:r>
    </w:p>
    <w:p w14:paraId="4C31A658" w14:textId="77777777" w:rsidR="00D94BF0" w:rsidRDefault="00D94BF0" w:rsidP="00D94BF0">
      <w:pPr>
        <w:pStyle w:val="LabStepCodeBlockLevel2"/>
      </w:pPr>
      <w:r>
        <w:t>}</w:t>
      </w:r>
    </w:p>
    <w:p w14:paraId="27C74BD2" w14:textId="77777777" w:rsidR="00D94BF0" w:rsidRDefault="00D94BF0" w:rsidP="00D94BF0">
      <w:pPr>
        <w:pStyle w:val="LabStepCodeBlockLevel2"/>
      </w:pPr>
    </w:p>
    <w:p w14:paraId="587BEB16" w14:textId="23B48691" w:rsidR="00C562A7" w:rsidRDefault="00D94BF0" w:rsidP="00D94BF0">
      <w:pPr>
        <w:pStyle w:val="LabStepCodeBlockLevel2"/>
      </w:pPr>
      <w:r>
        <w:t>$workspace | select *</w:t>
      </w:r>
    </w:p>
    <w:p w14:paraId="04A37D2A" w14:textId="77777777" w:rsidR="00D94BF0" w:rsidRDefault="00D94BF0" w:rsidP="00D94BF0">
      <w:pPr>
        <w:pStyle w:val="LabStepNumberedLevel2"/>
        <w:numPr>
          <w:ilvl w:val="1"/>
          <w:numId w:val="44"/>
        </w:numPr>
      </w:pPr>
      <w:r>
        <w:t xml:space="preserve">Press the </w:t>
      </w:r>
      <w:r w:rsidRPr="00A90244">
        <w:rPr>
          <w:b/>
          <w:bCs/>
        </w:rPr>
        <w:t>{F5}</w:t>
      </w:r>
      <w:r>
        <w:t xml:space="preserve"> key to execute the PowerShell code in </w:t>
      </w:r>
      <w:r w:rsidRPr="00A90244">
        <w:rPr>
          <w:b/>
          <w:bCs/>
        </w:rPr>
        <w:t>Exercise0</w:t>
      </w:r>
      <w:r>
        <w:rPr>
          <w:b/>
          <w:bCs/>
        </w:rPr>
        <w:t>3</w:t>
      </w:r>
      <w:r w:rsidRPr="00A90244">
        <w:rPr>
          <w:b/>
          <w:bCs/>
        </w:rPr>
        <w:t>.ps1</w:t>
      </w:r>
      <w:r>
        <w:t>.</w:t>
      </w:r>
    </w:p>
    <w:p w14:paraId="0F05754D" w14:textId="08F37D76" w:rsidR="00D94BF0" w:rsidRDefault="00D94BF0" w:rsidP="00D94BF0">
      <w:pPr>
        <w:pStyle w:val="LabStepNumberedLevel2"/>
      </w:pPr>
      <w:r>
        <w:t xml:space="preserve">The code in the PowerShell script should be able to determine that the workspace named </w:t>
      </w:r>
      <w:r w:rsidRPr="00D94BF0">
        <w:rPr>
          <w:b/>
          <w:bCs/>
        </w:rPr>
        <w:t>Dev Camp Labs</w:t>
      </w:r>
      <w:r>
        <w:t xml:space="preserve"> already exists.</w:t>
      </w:r>
    </w:p>
    <w:p w14:paraId="45B504A6" w14:textId="40A4E881" w:rsidR="002E4D44" w:rsidRDefault="00D94BF0" w:rsidP="002E4D44">
      <w:pPr>
        <w:pStyle w:val="LabStepScreenshotLevel2"/>
      </w:pPr>
      <w:r>
        <w:drawing>
          <wp:inline distT="0" distB="0" distL="0" distR="0" wp14:anchorId="02D1D16A" wp14:editId="0244F9C5">
            <wp:extent cx="3016509" cy="1567912"/>
            <wp:effectExtent l="19050" t="19050" r="12700" b="133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19150" b="8659"/>
                    <a:stretch/>
                  </pic:blipFill>
                  <pic:spPr bwMode="auto">
                    <a:xfrm>
                      <a:off x="0" y="0"/>
                      <a:ext cx="3076949" cy="1599327"/>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17863D3" w14:textId="4764C6EA" w:rsidR="00D94BF0" w:rsidRDefault="00D94BF0" w:rsidP="00D94BF0">
      <w:pPr>
        <w:pStyle w:val="LabExerciseCallout"/>
      </w:pPr>
      <w:r>
        <w:lastRenderedPageBreak/>
        <w:t>The next step require</w:t>
      </w:r>
      <w:r w:rsidR="00093916">
        <w:t>s</w:t>
      </w:r>
      <w:r>
        <w:t xml:space="preserve"> that your Power BI environment has another user account apart from the user account you are using to run your scripts. You will need the email address of any user that you want to add as a workspace user with a specific level of permissions.</w:t>
      </w:r>
    </w:p>
    <w:p w14:paraId="00D4E8F8" w14:textId="1C2B3535" w:rsidR="00FC2BB4" w:rsidRDefault="00D94BF0" w:rsidP="00F54A12">
      <w:pPr>
        <w:pStyle w:val="LabStepNumbered"/>
      </w:pPr>
      <w:r>
        <w:t xml:space="preserve">Use the </w:t>
      </w:r>
      <w:r w:rsidRPr="00D94BF0">
        <w:rPr>
          <w:b/>
          <w:bCs/>
        </w:rPr>
        <w:t>Add-</w:t>
      </w:r>
      <w:proofErr w:type="spellStart"/>
      <w:r w:rsidRPr="00D94BF0">
        <w:rPr>
          <w:b/>
          <w:bCs/>
        </w:rPr>
        <w:t>PowerBIWorkspaceUser</w:t>
      </w:r>
      <w:proofErr w:type="spellEnd"/>
      <w:r>
        <w:t xml:space="preserve"> cmdlet to add a new workspace user.</w:t>
      </w:r>
    </w:p>
    <w:p w14:paraId="1FC6FBB8" w14:textId="23C6BE37" w:rsidR="00D94BF0" w:rsidRDefault="00D94BF0" w:rsidP="00F54A12">
      <w:pPr>
        <w:pStyle w:val="LabStepNumberedLevel2"/>
      </w:pPr>
      <w:r>
        <w:t xml:space="preserve">Remove the last line of code from </w:t>
      </w:r>
      <w:r w:rsidRPr="00D94BF0">
        <w:rPr>
          <w:b/>
          <w:bCs/>
        </w:rPr>
        <w:t>Exercise03.ps1</w:t>
      </w:r>
      <w:r>
        <w:t xml:space="preserve"> which contains the code </w:t>
      </w:r>
      <w:r w:rsidRPr="00D94BF0">
        <w:rPr>
          <w:b/>
          <w:bCs/>
        </w:rPr>
        <w:t>$workspace | select *</w:t>
      </w:r>
      <w:r>
        <w:t>.</w:t>
      </w:r>
    </w:p>
    <w:p w14:paraId="5CF3E6C2" w14:textId="0C6E6A6E" w:rsidR="00F54A12" w:rsidRDefault="00D94BF0" w:rsidP="00F54A12">
      <w:pPr>
        <w:pStyle w:val="LabStepNumberedLevel2"/>
      </w:pPr>
      <w:r>
        <w:t xml:space="preserve">Add the following code to </w:t>
      </w:r>
      <w:r w:rsidRPr="00D94BF0">
        <w:rPr>
          <w:b/>
          <w:bCs/>
        </w:rPr>
        <w:t>Exercise03.ps1</w:t>
      </w:r>
      <w:r>
        <w:t xml:space="preserve"> and replace the value for </w:t>
      </w:r>
      <w:r w:rsidRPr="00D94BF0">
        <w:rPr>
          <w:b/>
          <w:bCs/>
        </w:rPr>
        <w:t>$</w:t>
      </w:r>
      <w:proofErr w:type="spellStart"/>
      <w:r w:rsidRPr="00D94BF0">
        <w:rPr>
          <w:b/>
          <w:bCs/>
        </w:rPr>
        <w:t>userEmail</w:t>
      </w:r>
      <w:proofErr w:type="spellEnd"/>
      <w:r>
        <w:t xml:space="preserve"> with a valid email address for a user account in your Power BI test environment.</w:t>
      </w:r>
    </w:p>
    <w:p w14:paraId="0D8AED15" w14:textId="77777777" w:rsidR="00F54A12" w:rsidRPr="00F54A12" w:rsidRDefault="00F54A12" w:rsidP="00F54A12">
      <w:pPr>
        <w:pStyle w:val="LabStepCodeBlockLevel2"/>
        <w:rPr>
          <w:color w:val="4F6228" w:themeColor="accent3" w:themeShade="80"/>
        </w:rPr>
      </w:pPr>
      <w:r w:rsidRPr="00F54A12">
        <w:rPr>
          <w:color w:val="4F6228" w:themeColor="accent3" w:themeShade="80"/>
        </w:rPr>
        <w:t># add user as workspace member</w:t>
      </w:r>
    </w:p>
    <w:p w14:paraId="451F3289" w14:textId="4A3F74C9" w:rsidR="00F54A12" w:rsidRDefault="00F54A12" w:rsidP="00F54A12">
      <w:pPr>
        <w:pStyle w:val="LabStepCodeBlockLevel2"/>
      </w:pPr>
      <w:r>
        <w:t>$userEmail = "JamesB@</w:t>
      </w:r>
      <w:r w:rsidR="00D94BF0">
        <w:t>pbidev0924.onMicrosoft.com</w:t>
      </w:r>
      <w:r>
        <w:t>"</w:t>
      </w:r>
    </w:p>
    <w:p w14:paraId="58E28C5B" w14:textId="77777777" w:rsidR="00F54A12" w:rsidRDefault="00F54A12" w:rsidP="00F54A12">
      <w:pPr>
        <w:pStyle w:val="LabStepCodeBlockLevel2"/>
      </w:pPr>
    </w:p>
    <w:p w14:paraId="5EFE1B3D" w14:textId="123AF7AE" w:rsidR="00F54A12" w:rsidRDefault="00F54A12" w:rsidP="00F54A12">
      <w:pPr>
        <w:pStyle w:val="LabStepCodeBlockLevel2"/>
      </w:pPr>
      <w:r>
        <w:t>Add-PowerBIWorkspaceUser -Id $workspace.Id -UserEmailAddress $userEmail -AccessRight Contributor</w:t>
      </w:r>
    </w:p>
    <w:p w14:paraId="3D90C035" w14:textId="77777777" w:rsidR="00E21DCB" w:rsidRDefault="00E21DCB" w:rsidP="00E21DCB">
      <w:pPr>
        <w:pStyle w:val="LabStepNumberedLevel2"/>
        <w:numPr>
          <w:ilvl w:val="1"/>
          <w:numId w:val="44"/>
        </w:numPr>
      </w:pPr>
      <w:r>
        <w:t xml:space="preserve">Press the </w:t>
      </w:r>
      <w:r w:rsidRPr="00A90244">
        <w:rPr>
          <w:b/>
          <w:bCs/>
        </w:rPr>
        <w:t>{F5}</w:t>
      </w:r>
      <w:r>
        <w:t xml:space="preserve"> key to execute the PowerShell code in </w:t>
      </w:r>
      <w:r w:rsidRPr="00A90244">
        <w:rPr>
          <w:b/>
          <w:bCs/>
        </w:rPr>
        <w:t>Exercise0</w:t>
      </w:r>
      <w:r>
        <w:rPr>
          <w:b/>
          <w:bCs/>
        </w:rPr>
        <w:t>3</w:t>
      </w:r>
      <w:r w:rsidRPr="00A90244">
        <w:rPr>
          <w:b/>
          <w:bCs/>
        </w:rPr>
        <w:t>.ps1</w:t>
      </w:r>
      <w:r>
        <w:t>.</w:t>
      </w:r>
    </w:p>
    <w:p w14:paraId="752A8878" w14:textId="4BD60D2E" w:rsidR="00E21DCB" w:rsidRDefault="00E21DCB" w:rsidP="00E21DCB">
      <w:pPr>
        <w:pStyle w:val="LabExerciseCallout"/>
      </w:pPr>
      <w:r>
        <w:t>When it runs, the script should add a new user to the target workspace with permissions of a contributor.</w:t>
      </w:r>
    </w:p>
    <w:p w14:paraId="6BA678FD" w14:textId="77777777" w:rsidR="00E21DCB" w:rsidRDefault="00E21DCB" w:rsidP="00E21DCB">
      <w:pPr>
        <w:pStyle w:val="LabStepNumberedLevel2"/>
      </w:pPr>
      <w:r>
        <w:t xml:space="preserve">Navigate to the Power BI Service in the browser and verify that you can see the new workspace named </w:t>
      </w:r>
      <w:r w:rsidRPr="003A3444">
        <w:rPr>
          <w:b/>
          <w:bCs/>
        </w:rPr>
        <w:t>Dev Camp Labs</w:t>
      </w:r>
      <w:r>
        <w:t>.</w:t>
      </w:r>
    </w:p>
    <w:p w14:paraId="72915EB6" w14:textId="0A523086" w:rsidR="00E21DCB" w:rsidRDefault="00E21DCB" w:rsidP="00E21DCB">
      <w:pPr>
        <w:pStyle w:val="LabStepNumberedLevel2"/>
      </w:pPr>
      <w:r>
        <w:t xml:space="preserve">Expand the workspace context menu and select </w:t>
      </w:r>
      <w:r w:rsidRPr="003A3444">
        <w:rPr>
          <w:b/>
          <w:bCs/>
        </w:rPr>
        <w:t>Workspace access</w:t>
      </w:r>
      <w:r w:rsidR="00BE3799">
        <w:t xml:space="preserve"> </w:t>
      </w:r>
      <w:r>
        <w:t xml:space="preserve">to display the </w:t>
      </w:r>
      <w:r w:rsidRPr="003A3444">
        <w:rPr>
          <w:b/>
          <w:bCs/>
        </w:rPr>
        <w:t>Access</w:t>
      </w:r>
      <w:r>
        <w:t xml:space="preserve"> pane for the </w:t>
      </w:r>
      <w:proofErr w:type="spellStart"/>
      <w:r>
        <w:t>workpace</w:t>
      </w:r>
      <w:proofErr w:type="spellEnd"/>
      <w:r>
        <w:t>.</w:t>
      </w:r>
    </w:p>
    <w:p w14:paraId="598AEFD9" w14:textId="4B41B44B" w:rsidR="00E21DCB" w:rsidRDefault="00E21DCB" w:rsidP="00E21DCB">
      <w:pPr>
        <w:pStyle w:val="LabStepNumberedLevel2"/>
      </w:pPr>
      <w:r>
        <w:t xml:space="preserve">In the </w:t>
      </w:r>
      <w:r w:rsidRPr="003A3444">
        <w:rPr>
          <w:b/>
          <w:bCs/>
        </w:rPr>
        <w:t>Access</w:t>
      </w:r>
      <w:r>
        <w:t xml:space="preserve"> pane, you should be able to verify that the new user you added has </w:t>
      </w:r>
      <w:r>
        <w:rPr>
          <w:b/>
          <w:bCs/>
        </w:rPr>
        <w:t xml:space="preserve">Contributor </w:t>
      </w:r>
      <w:r>
        <w:t>permissions.</w:t>
      </w:r>
    </w:p>
    <w:p w14:paraId="115D9A92" w14:textId="7623C908" w:rsidR="00F54A12" w:rsidRDefault="00E21DCB" w:rsidP="00F54A12">
      <w:pPr>
        <w:pStyle w:val="LabStepScreenshotLevel2"/>
      </w:pPr>
      <w:r>
        <w:drawing>
          <wp:inline distT="0" distB="0" distL="0" distR="0" wp14:anchorId="47373A7E" wp14:editId="151936F1">
            <wp:extent cx="1987720" cy="1750381"/>
            <wp:effectExtent l="19050" t="19050" r="12700" b="215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16369" cy="1775610"/>
                    </a:xfrm>
                    <a:prstGeom prst="rect">
                      <a:avLst/>
                    </a:prstGeom>
                    <a:noFill/>
                    <a:ln>
                      <a:solidFill>
                        <a:schemeClr val="tx1">
                          <a:lumMod val="50000"/>
                          <a:lumOff val="50000"/>
                        </a:schemeClr>
                      </a:solidFill>
                    </a:ln>
                  </pic:spPr>
                </pic:pic>
              </a:graphicData>
            </a:graphic>
          </wp:inline>
        </w:drawing>
      </w:r>
    </w:p>
    <w:p w14:paraId="5430933F" w14:textId="487F46D7" w:rsidR="002A3F81" w:rsidRDefault="002A3F81" w:rsidP="002A3F81">
      <w:pPr>
        <w:pStyle w:val="Heading3"/>
      </w:pPr>
      <w:r>
        <w:t xml:space="preserve">Exercise </w:t>
      </w:r>
      <w:r w:rsidR="002E4D44">
        <w:t>4</w:t>
      </w:r>
      <w:r>
        <w:t xml:space="preserve">: </w:t>
      </w:r>
      <w:r w:rsidR="00B81F31">
        <w:t>Write a Script to Upload and Publish Content</w:t>
      </w:r>
    </w:p>
    <w:p w14:paraId="668DB7CB" w14:textId="5A2A2921" w:rsidR="002A3F81" w:rsidRDefault="002A3F81" w:rsidP="002A3F81">
      <w:pPr>
        <w:pStyle w:val="LabExerciseLeadIn"/>
      </w:pPr>
      <w:r>
        <w:t xml:space="preserve">In this exercise, </w:t>
      </w:r>
      <w:r w:rsidR="00531953">
        <w:t xml:space="preserve">you will write </w:t>
      </w:r>
      <w:r w:rsidR="00BE3799">
        <w:t xml:space="preserve">a script to import </w:t>
      </w:r>
      <w:r w:rsidR="00531953">
        <w:t xml:space="preserve">PBIX files to </w:t>
      </w:r>
      <w:r w:rsidR="00BE3799">
        <w:t xml:space="preserve">automate the process of </w:t>
      </w:r>
      <w:r w:rsidR="00531953">
        <w:t>publish</w:t>
      </w:r>
      <w:r w:rsidR="00BE3799">
        <w:t>ing</w:t>
      </w:r>
      <w:r w:rsidR="00531953">
        <w:t xml:space="preserve"> and updat</w:t>
      </w:r>
      <w:r w:rsidR="00BE3799">
        <w:t xml:space="preserve">ing </w:t>
      </w:r>
      <w:r w:rsidR="00531953">
        <w:t>datasets and reports.</w:t>
      </w:r>
    </w:p>
    <w:p w14:paraId="26DD53F5" w14:textId="3B4115C0" w:rsidR="00C54DFF" w:rsidRDefault="00C54DFF" w:rsidP="00C54DFF">
      <w:pPr>
        <w:pStyle w:val="LabStepNumbered"/>
        <w:numPr>
          <w:ilvl w:val="0"/>
          <w:numId w:val="37"/>
        </w:numPr>
      </w:pPr>
      <w:r>
        <w:t xml:space="preserve">Create a new PowerShell script named </w:t>
      </w:r>
      <w:r w:rsidRPr="00C54DFF">
        <w:rPr>
          <w:b/>
          <w:bCs/>
        </w:rPr>
        <w:t>Exercise0</w:t>
      </w:r>
      <w:r>
        <w:rPr>
          <w:b/>
          <w:bCs/>
        </w:rPr>
        <w:t>4</w:t>
      </w:r>
      <w:r w:rsidRPr="00C54DFF">
        <w:rPr>
          <w:b/>
          <w:bCs/>
        </w:rPr>
        <w:t>.ps1</w:t>
      </w:r>
      <w:r>
        <w:t>.</w:t>
      </w:r>
    </w:p>
    <w:p w14:paraId="13EAAF14" w14:textId="77777777" w:rsidR="00C54DFF" w:rsidRDefault="00C54DFF" w:rsidP="00C54DFF">
      <w:pPr>
        <w:pStyle w:val="LabStepNumberedLevel2"/>
      </w:pPr>
      <w:r>
        <w:t>Return to the Windows PowerShell ISE and create a new PowerShell script,</w:t>
      </w:r>
    </w:p>
    <w:p w14:paraId="2D4B5A46" w14:textId="61465741" w:rsidR="00C54DFF" w:rsidRDefault="00C54DFF" w:rsidP="00C54DFF">
      <w:pPr>
        <w:pStyle w:val="LabStepNumberedLevel2"/>
      </w:pPr>
      <w:r>
        <w:t xml:space="preserve">Save the new PowerShell script as </w:t>
      </w:r>
      <w:r w:rsidRPr="00136EBF">
        <w:rPr>
          <w:b/>
          <w:bCs/>
        </w:rPr>
        <w:t>Exercise0</w:t>
      </w:r>
      <w:r>
        <w:rPr>
          <w:b/>
          <w:bCs/>
        </w:rPr>
        <w:t>4</w:t>
      </w:r>
      <w:r w:rsidRPr="00136EBF">
        <w:rPr>
          <w:b/>
          <w:bCs/>
        </w:rPr>
        <w:t>.ps1</w:t>
      </w:r>
      <w:r>
        <w:t xml:space="preserve"> using the following path.</w:t>
      </w:r>
    </w:p>
    <w:p w14:paraId="3ED2F843" w14:textId="070C7CF8" w:rsidR="00C54DFF" w:rsidRDefault="00C54DFF" w:rsidP="00C54DFF">
      <w:pPr>
        <w:pStyle w:val="LabStepCodeBlockLevel2"/>
      </w:pPr>
      <w:r>
        <w:t>C:\DevCamp\Scripts\Exercise04.ps1</w:t>
      </w:r>
    </w:p>
    <w:p w14:paraId="3CFF3D3E" w14:textId="443CE0D8" w:rsidR="00C54DFF" w:rsidRDefault="00B76099" w:rsidP="00EA3B47">
      <w:pPr>
        <w:pStyle w:val="LabStepNumberedLevel2"/>
      </w:pPr>
      <w:r>
        <w:t xml:space="preserve">Copy and paste the following code to provide a starting point for </w:t>
      </w:r>
      <w:r w:rsidRPr="00B76099">
        <w:rPr>
          <w:b/>
          <w:bCs/>
        </w:rPr>
        <w:t>Exercise04.ps1</w:t>
      </w:r>
      <w:r>
        <w:t>.</w:t>
      </w:r>
    </w:p>
    <w:p w14:paraId="58BCD45D" w14:textId="77777777" w:rsidR="00093916" w:rsidRDefault="00093916" w:rsidP="00093916">
      <w:pPr>
        <w:pStyle w:val="LabStepCodeBlockLevel2"/>
      </w:pPr>
      <w:r>
        <w:t>Write-Host</w:t>
      </w:r>
    </w:p>
    <w:p w14:paraId="5F2BE560" w14:textId="77777777" w:rsidR="00093916" w:rsidRDefault="00093916" w:rsidP="00093916">
      <w:pPr>
        <w:pStyle w:val="LabStepCodeBlockLevel2"/>
      </w:pPr>
    </w:p>
    <w:p w14:paraId="320B7BCD" w14:textId="77777777" w:rsidR="00093916" w:rsidRDefault="00093916" w:rsidP="00093916">
      <w:pPr>
        <w:pStyle w:val="LabStepCodeBlockLevel2"/>
      </w:pPr>
      <w:r>
        <w:t>Connect-PowerBIServiceAccount | Out-Null</w:t>
      </w:r>
    </w:p>
    <w:p w14:paraId="7D993ED6" w14:textId="77777777" w:rsidR="00093916" w:rsidRDefault="00093916" w:rsidP="00093916">
      <w:pPr>
        <w:pStyle w:val="LabStepCodeBlockLevel2"/>
      </w:pPr>
    </w:p>
    <w:p w14:paraId="7B0C9000" w14:textId="77777777" w:rsidR="00093916" w:rsidRDefault="00093916" w:rsidP="00093916">
      <w:pPr>
        <w:pStyle w:val="LabStepCodeBlockLevel2"/>
      </w:pPr>
      <w:r>
        <w:t>$workspaceName = "Dev Camp Labs"</w:t>
      </w:r>
    </w:p>
    <w:p w14:paraId="2BFD3E5F" w14:textId="77777777" w:rsidR="00093916" w:rsidRDefault="00093916" w:rsidP="00093916">
      <w:pPr>
        <w:pStyle w:val="LabStepCodeBlockLevel2"/>
      </w:pPr>
    </w:p>
    <w:p w14:paraId="2D4E8B6B" w14:textId="77777777" w:rsidR="00093916" w:rsidRDefault="00093916" w:rsidP="00093916">
      <w:pPr>
        <w:pStyle w:val="LabStepCodeBlockLevel2"/>
      </w:pPr>
      <w:r>
        <w:t>$workspace = Get-PowerBIWorkspace -Name $workspaceName</w:t>
      </w:r>
    </w:p>
    <w:p w14:paraId="39475798" w14:textId="77777777" w:rsidR="00093916" w:rsidRDefault="00093916" w:rsidP="00093916">
      <w:pPr>
        <w:pStyle w:val="LabStepCodeBlockLevel2"/>
      </w:pPr>
    </w:p>
    <w:p w14:paraId="00F84641" w14:textId="77777777" w:rsidR="00093916" w:rsidRDefault="00093916" w:rsidP="00093916">
      <w:pPr>
        <w:pStyle w:val="LabStepCodeBlockLevel2"/>
      </w:pPr>
      <w:r>
        <w:t>if($workspace) {</w:t>
      </w:r>
    </w:p>
    <w:p w14:paraId="4FABCB88" w14:textId="77777777" w:rsidR="00093916" w:rsidRDefault="00093916" w:rsidP="00093916">
      <w:pPr>
        <w:pStyle w:val="LabStepCodeBlockLevel2"/>
      </w:pPr>
      <w:r>
        <w:t xml:space="preserve">  Write-Host "The workspace named $workspaceName already exists"</w:t>
      </w:r>
    </w:p>
    <w:p w14:paraId="0CAC08C9" w14:textId="77777777" w:rsidR="00093916" w:rsidRDefault="00093916" w:rsidP="00093916">
      <w:pPr>
        <w:pStyle w:val="LabStepCodeBlockLevel2"/>
      </w:pPr>
      <w:r>
        <w:t>}</w:t>
      </w:r>
    </w:p>
    <w:p w14:paraId="3ED9C6EF" w14:textId="77777777" w:rsidR="00093916" w:rsidRDefault="00093916" w:rsidP="00093916">
      <w:pPr>
        <w:pStyle w:val="LabStepCodeBlockLevel2"/>
      </w:pPr>
      <w:r>
        <w:t>else {</w:t>
      </w:r>
    </w:p>
    <w:p w14:paraId="43B19657" w14:textId="77777777" w:rsidR="00093916" w:rsidRDefault="00093916" w:rsidP="00093916">
      <w:pPr>
        <w:pStyle w:val="LabStepCodeBlockLevel2"/>
      </w:pPr>
      <w:r>
        <w:t xml:space="preserve">  Write-Host "Creating new workspace named $workspaceName"</w:t>
      </w:r>
    </w:p>
    <w:p w14:paraId="0EE16771" w14:textId="77777777" w:rsidR="00093916" w:rsidRDefault="00093916" w:rsidP="00093916">
      <w:pPr>
        <w:pStyle w:val="LabStepCodeBlockLevel2"/>
      </w:pPr>
      <w:r>
        <w:t xml:space="preserve">  $workspace = New-PowerBIGroup -Name $workspaceName</w:t>
      </w:r>
    </w:p>
    <w:p w14:paraId="4D257E65" w14:textId="784A19BD" w:rsidR="00093916" w:rsidRDefault="00093916" w:rsidP="00093916">
      <w:pPr>
        <w:pStyle w:val="LabStepCodeBlockLevel2"/>
      </w:pPr>
      <w:r>
        <w:t>}</w:t>
      </w:r>
    </w:p>
    <w:p w14:paraId="564E1DA3" w14:textId="32256A77" w:rsidR="00EA3B47" w:rsidRDefault="00EA3B47" w:rsidP="002A3F81">
      <w:pPr>
        <w:pStyle w:val="LabStepNumbered"/>
      </w:pPr>
      <w:r>
        <w:lastRenderedPageBreak/>
        <w:t>Add PowerShell code to publish a PBIX file.</w:t>
      </w:r>
    </w:p>
    <w:p w14:paraId="60721F89" w14:textId="4591FF66" w:rsidR="00EA3B47" w:rsidRDefault="00B76099" w:rsidP="00EA3B47">
      <w:pPr>
        <w:pStyle w:val="LabStepNumberedLevel2"/>
      </w:pPr>
      <w:r>
        <w:t xml:space="preserve">Add the following code to the bottom of </w:t>
      </w:r>
      <w:r w:rsidRPr="00B76099">
        <w:rPr>
          <w:b/>
          <w:bCs/>
        </w:rPr>
        <w:t>Exercise04.ps1</w:t>
      </w:r>
      <w:r>
        <w:t>.</w:t>
      </w:r>
    </w:p>
    <w:p w14:paraId="4DF161D4" w14:textId="77777777" w:rsidR="00B76099" w:rsidRDefault="00B76099" w:rsidP="00B76099">
      <w:pPr>
        <w:pStyle w:val="LabStepCodeBlockLevel2"/>
      </w:pPr>
      <w:r>
        <w:t>$pbixFilePath = "$PSScriptRoot\COVID-US.pbix"</w:t>
      </w:r>
    </w:p>
    <w:p w14:paraId="4042DC74" w14:textId="77777777" w:rsidR="00B76099" w:rsidRDefault="00B76099" w:rsidP="00B76099">
      <w:pPr>
        <w:pStyle w:val="LabStepCodeBlockLevel2"/>
      </w:pPr>
    </w:p>
    <w:p w14:paraId="60103132" w14:textId="2B236117" w:rsidR="00B76099" w:rsidRDefault="00B76099" w:rsidP="00B76099">
      <w:pPr>
        <w:pStyle w:val="LabStepCodeBlockLevel2"/>
      </w:pPr>
      <w:r>
        <w:t>$import = New-PowerBIReport -Path $pbixFilePath -Workspace $workspace</w:t>
      </w:r>
      <w:r w:rsidR="00AB3AD5">
        <w:t xml:space="preserve"> </w:t>
      </w:r>
      <w:r w:rsidR="00AB3AD5" w:rsidRPr="00AB3AD5">
        <w:t>-ConflictAction CreateOrOverwrite</w:t>
      </w:r>
    </w:p>
    <w:p w14:paraId="683C29F2" w14:textId="77777777" w:rsidR="00B76099" w:rsidRDefault="00B76099" w:rsidP="00B76099">
      <w:pPr>
        <w:pStyle w:val="LabStepCodeBlockLevel2"/>
      </w:pPr>
    </w:p>
    <w:p w14:paraId="2E8C4CB6" w14:textId="6722207F" w:rsidR="00EA3B47" w:rsidRDefault="00B76099" w:rsidP="00B76099">
      <w:pPr>
        <w:pStyle w:val="LabStepCodeBlockLevel2"/>
      </w:pPr>
      <w:r>
        <w:t>$import | select *</w:t>
      </w:r>
    </w:p>
    <w:p w14:paraId="4D125FF2" w14:textId="70003946" w:rsidR="00B76099" w:rsidRDefault="00B76099" w:rsidP="00B76099">
      <w:pPr>
        <w:pStyle w:val="LabExerciseCallout"/>
      </w:pPr>
      <w:r>
        <w:t>In the student files</w:t>
      </w:r>
      <w:r w:rsidR="00093916">
        <w:t xml:space="preserve"> you downloaded in Exercise 1</w:t>
      </w:r>
      <w:r>
        <w:t xml:space="preserve">, there should already be a PBIX file named </w:t>
      </w:r>
      <w:r w:rsidRPr="00B76099">
        <w:rPr>
          <w:b/>
          <w:bCs/>
        </w:rPr>
        <w:t>COVID-</w:t>
      </w:r>
      <w:proofErr w:type="spellStart"/>
      <w:r w:rsidRPr="00B76099">
        <w:rPr>
          <w:b/>
          <w:bCs/>
        </w:rPr>
        <w:t>US.pbix</w:t>
      </w:r>
      <w:proofErr w:type="spellEnd"/>
      <w:r>
        <w:t xml:space="preserve"> in the </w:t>
      </w:r>
      <w:r w:rsidRPr="00B76099">
        <w:rPr>
          <w:b/>
          <w:bCs/>
        </w:rPr>
        <w:t>Script</w:t>
      </w:r>
      <w:r>
        <w:t xml:space="preserve"> folder. The path created by the PowerShell expression </w:t>
      </w:r>
      <w:r w:rsidRPr="00B76099">
        <w:rPr>
          <w:b/>
          <w:bCs/>
        </w:rPr>
        <w:t>$</w:t>
      </w:r>
      <w:proofErr w:type="spellStart"/>
      <w:r w:rsidRPr="00B76099">
        <w:rPr>
          <w:b/>
          <w:bCs/>
        </w:rPr>
        <w:t>PSScriptRoot</w:t>
      </w:r>
      <w:proofErr w:type="spellEnd"/>
      <w:r w:rsidRPr="00B76099">
        <w:rPr>
          <w:b/>
          <w:bCs/>
        </w:rPr>
        <w:t>\COVID-</w:t>
      </w:r>
      <w:proofErr w:type="spellStart"/>
      <w:r w:rsidRPr="00B76099">
        <w:rPr>
          <w:b/>
          <w:bCs/>
        </w:rPr>
        <w:t>US.pbix</w:t>
      </w:r>
      <w:proofErr w:type="spellEnd"/>
      <w:r>
        <w:t xml:space="preserve"> should reference this PBIX file. If the PBIX file named </w:t>
      </w:r>
      <w:r w:rsidRPr="00B76099">
        <w:rPr>
          <w:b/>
          <w:bCs/>
        </w:rPr>
        <w:t>COVID-</w:t>
      </w:r>
      <w:proofErr w:type="spellStart"/>
      <w:r w:rsidRPr="00B76099">
        <w:rPr>
          <w:b/>
          <w:bCs/>
        </w:rPr>
        <w:t>US.pbix</w:t>
      </w:r>
      <w:proofErr w:type="spellEnd"/>
      <w:r>
        <w:t xml:space="preserve"> is located </w:t>
      </w:r>
      <w:r w:rsidR="00093916">
        <w:t xml:space="preserve">at a different location </w:t>
      </w:r>
      <w:r>
        <w:t xml:space="preserve">on your PC, you should update the </w:t>
      </w:r>
      <w:r w:rsidR="00093916" w:rsidRPr="00093916">
        <w:rPr>
          <w:b/>
          <w:bCs/>
        </w:rPr>
        <w:t>$</w:t>
      </w:r>
      <w:proofErr w:type="spellStart"/>
      <w:r w:rsidR="00093916" w:rsidRPr="00093916">
        <w:rPr>
          <w:b/>
          <w:bCs/>
        </w:rPr>
        <w:t>pbixFilePath</w:t>
      </w:r>
      <w:proofErr w:type="spellEnd"/>
      <w:r w:rsidR="00093916">
        <w:t xml:space="preserve"> variable </w:t>
      </w:r>
      <w:r>
        <w:t>accordingly.</w:t>
      </w:r>
    </w:p>
    <w:p w14:paraId="350E4962" w14:textId="07C0D661" w:rsidR="00AB3AD5" w:rsidRDefault="00AB3AD5" w:rsidP="00B76099">
      <w:pPr>
        <w:pStyle w:val="LabExerciseCallout"/>
      </w:pPr>
      <w:r>
        <w:t xml:space="preserve">Note the </w:t>
      </w:r>
      <w:r w:rsidRPr="001C6956">
        <w:rPr>
          <w:b/>
          <w:bCs/>
        </w:rPr>
        <w:t>-</w:t>
      </w:r>
      <w:proofErr w:type="spellStart"/>
      <w:r w:rsidRPr="001C6956">
        <w:rPr>
          <w:b/>
          <w:bCs/>
        </w:rPr>
        <w:t>ConflictAction</w:t>
      </w:r>
      <w:proofErr w:type="spellEnd"/>
      <w:r>
        <w:t xml:space="preserve"> parameter in the call to </w:t>
      </w:r>
      <w:r w:rsidRPr="001C6956">
        <w:rPr>
          <w:b/>
          <w:bCs/>
        </w:rPr>
        <w:t>New-</w:t>
      </w:r>
      <w:proofErr w:type="spellStart"/>
      <w:r w:rsidRPr="001C6956">
        <w:rPr>
          <w:b/>
          <w:bCs/>
        </w:rPr>
        <w:t>PowerBIReport</w:t>
      </w:r>
      <w:proofErr w:type="spellEnd"/>
      <w:r>
        <w:t xml:space="preserve"> has been given a value of </w:t>
      </w:r>
      <w:proofErr w:type="spellStart"/>
      <w:r w:rsidRPr="001C6956">
        <w:rPr>
          <w:b/>
          <w:bCs/>
        </w:rPr>
        <w:t>CreateOrOverwrite</w:t>
      </w:r>
      <w:proofErr w:type="spellEnd"/>
      <w:r>
        <w:t>. This parameter value is important</w:t>
      </w:r>
      <w:r w:rsidR="00093916">
        <w:t xml:space="preserve"> because it </w:t>
      </w:r>
      <w:r>
        <w:t xml:space="preserve">causes the import to overwrite any existing </w:t>
      </w:r>
      <w:r w:rsidR="00093916">
        <w:t xml:space="preserve">dataset and report </w:t>
      </w:r>
      <w:r>
        <w:t xml:space="preserve">with the same name. If you omit this parameter, you will find that it will create a </w:t>
      </w:r>
      <w:r w:rsidR="00093916">
        <w:t xml:space="preserve">new </w:t>
      </w:r>
      <w:r>
        <w:t>report and dataset instead of overriding report</w:t>
      </w:r>
      <w:r w:rsidR="00093916">
        <w:t>s</w:t>
      </w:r>
      <w:r>
        <w:t xml:space="preserve"> and dataset</w:t>
      </w:r>
      <w:r w:rsidR="00093916">
        <w:t>s</w:t>
      </w:r>
      <w:r>
        <w:t xml:space="preserve"> of the same name.</w:t>
      </w:r>
    </w:p>
    <w:p w14:paraId="38FB869C" w14:textId="2852078C" w:rsidR="00B76099" w:rsidRDefault="00B76099" w:rsidP="00B76099">
      <w:pPr>
        <w:pStyle w:val="LabStepNumberedLevel2"/>
      </w:pPr>
      <w:r>
        <w:t xml:space="preserve">Press the </w:t>
      </w:r>
      <w:r w:rsidRPr="00A90244">
        <w:rPr>
          <w:b/>
          <w:bCs/>
        </w:rPr>
        <w:t>{F5}</w:t>
      </w:r>
      <w:r>
        <w:t xml:space="preserve"> key to execute the PowerShell code in </w:t>
      </w:r>
      <w:r w:rsidRPr="00A90244">
        <w:rPr>
          <w:b/>
          <w:bCs/>
        </w:rPr>
        <w:t>Exercise0</w:t>
      </w:r>
      <w:r>
        <w:rPr>
          <w:b/>
          <w:bCs/>
        </w:rPr>
        <w:t>4</w:t>
      </w:r>
      <w:r w:rsidRPr="00A90244">
        <w:rPr>
          <w:b/>
          <w:bCs/>
        </w:rPr>
        <w:t>.ps1</w:t>
      </w:r>
      <w:r>
        <w:t xml:space="preserve"> and login when prompted.</w:t>
      </w:r>
    </w:p>
    <w:p w14:paraId="2AB56922" w14:textId="2B82A12D" w:rsidR="00B76099" w:rsidRDefault="00B76099" w:rsidP="00B76099">
      <w:pPr>
        <w:pStyle w:val="LabStepNumberedLevel2"/>
      </w:pPr>
      <w:r>
        <w:t>When the script runs it should import the PBIX file and display information about the imported item in the console window.</w:t>
      </w:r>
    </w:p>
    <w:p w14:paraId="515D2C76" w14:textId="7A4C935A" w:rsidR="00A068BE" w:rsidRDefault="00B76099" w:rsidP="00A068BE">
      <w:pPr>
        <w:pStyle w:val="LabStepScreenshotLevel2"/>
      </w:pPr>
      <w:r>
        <w:drawing>
          <wp:inline distT="0" distB="0" distL="0" distR="0" wp14:anchorId="0BB0E858" wp14:editId="5AC9EAA8">
            <wp:extent cx="4705350" cy="2784415"/>
            <wp:effectExtent l="19050" t="19050" r="19050" b="165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79741" cy="2828436"/>
                    </a:xfrm>
                    <a:prstGeom prst="rect">
                      <a:avLst/>
                    </a:prstGeom>
                    <a:noFill/>
                    <a:ln>
                      <a:solidFill>
                        <a:schemeClr val="tx1">
                          <a:lumMod val="50000"/>
                          <a:lumOff val="50000"/>
                        </a:schemeClr>
                      </a:solidFill>
                    </a:ln>
                  </pic:spPr>
                </pic:pic>
              </a:graphicData>
            </a:graphic>
          </wp:inline>
        </w:drawing>
      </w:r>
    </w:p>
    <w:p w14:paraId="5F8D92DC" w14:textId="77777777" w:rsidR="003E70D2" w:rsidRDefault="00B76099" w:rsidP="00EA3B47">
      <w:pPr>
        <w:pStyle w:val="LabStepNumberedLevel2"/>
      </w:pPr>
      <w:r>
        <w:t xml:space="preserve">After the script runs, return to the </w:t>
      </w:r>
      <w:r w:rsidR="003E70D2" w:rsidRPr="003E70D2">
        <w:rPr>
          <w:b/>
          <w:bCs/>
        </w:rPr>
        <w:t>Dev Camp Labs</w:t>
      </w:r>
      <w:r w:rsidR="003E70D2">
        <w:t xml:space="preserve"> workspace in the </w:t>
      </w:r>
      <w:r>
        <w:t>Power BI Servic</w:t>
      </w:r>
      <w:r w:rsidR="003E70D2">
        <w:t>e</w:t>
      </w:r>
    </w:p>
    <w:p w14:paraId="5149212D" w14:textId="682005BE" w:rsidR="00A068BE" w:rsidRDefault="003E70D2" w:rsidP="00EA3B47">
      <w:pPr>
        <w:pStyle w:val="LabStepNumberedLevel2"/>
      </w:pPr>
      <w:r>
        <w:t xml:space="preserve">Verify that PBIX file has been imported and that you can see a </w:t>
      </w:r>
      <w:r w:rsidR="00C62F79">
        <w:t xml:space="preserve">new </w:t>
      </w:r>
      <w:r>
        <w:t xml:space="preserve">dataset and a report named </w:t>
      </w:r>
      <w:r w:rsidRPr="003E70D2">
        <w:rPr>
          <w:b/>
          <w:bCs/>
        </w:rPr>
        <w:t>COVID-US</w:t>
      </w:r>
      <w:r>
        <w:t>.</w:t>
      </w:r>
    </w:p>
    <w:p w14:paraId="1F2385B9" w14:textId="587A86C2" w:rsidR="00B76099" w:rsidRDefault="00B76099" w:rsidP="00B76099">
      <w:pPr>
        <w:pStyle w:val="LabStepScreenshotLevel2"/>
      </w:pPr>
      <w:r>
        <w:drawing>
          <wp:inline distT="0" distB="0" distL="0" distR="0" wp14:anchorId="4CE60CF0" wp14:editId="598D6E96">
            <wp:extent cx="5854615" cy="2146692"/>
            <wp:effectExtent l="19050" t="19050" r="13335" b="254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868671" cy="2151846"/>
                    </a:xfrm>
                    <a:prstGeom prst="rect">
                      <a:avLst/>
                    </a:prstGeom>
                    <a:noFill/>
                    <a:ln>
                      <a:solidFill>
                        <a:schemeClr val="tx1">
                          <a:lumMod val="50000"/>
                          <a:lumOff val="50000"/>
                        </a:schemeClr>
                      </a:solidFill>
                    </a:ln>
                  </pic:spPr>
                </pic:pic>
              </a:graphicData>
            </a:graphic>
          </wp:inline>
        </w:drawing>
      </w:r>
    </w:p>
    <w:p w14:paraId="3D04DCF6" w14:textId="2ACA80D6" w:rsidR="00A068BE" w:rsidRDefault="003E70D2" w:rsidP="003E70D2">
      <w:pPr>
        <w:pStyle w:val="LabStepNumberedLevel2"/>
      </w:pPr>
      <w:r>
        <w:lastRenderedPageBreak/>
        <w:t xml:space="preserve">Open the report named </w:t>
      </w:r>
      <w:r w:rsidRPr="00C62F79">
        <w:rPr>
          <w:b/>
          <w:bCs/>
        </w:rPr>
        <w:t>COVID-US</w:t>
      </w:r>
      <w:r>
        <w:t>.</w:t>
      </w:r>
    </w:p>
    <w:p w14:paraId="35BD67FC" w14:textId="4511D679" w:rsidR="003E70D2" w:rsidRDefault="003E70D2" w:rsidP="003E70D2">
      <w:pPr>
        <w:pStyle w:val="LabStepNumberedLevel2"/>
      </w:pPr>
      <w:r>
        <w:t xml:space="preserve">Inspect the end date in the slicer visual in the top right and note that the last date is </w:t>
      </w:r>
      <w:r w:rsidRPr="003E70D2">
        <w:rPr>
          <w:b/>
          <w:bCs/>
        </w:rPr>
        <w:t>8/17/2020</w:t>
      </w:r>
      <w:r>
        <w:t>.</w:t>
      </w:r>
    </w:p>
    <w:p w14:paraId="3EE053A4" w14:textId="7C52AC78" w:rsidR="003E70D2" w:rsidRDefault="003E70D2" w:rsidP="003E70D2">
      <w:pPr>
        <w:pStyle w:val="LabStepScreenshotLevel2"/>
      </w:pPr>
      <w:r>
        <w:drawing>
          <wp:inline distT="0" distB="0" distL="0" distR="0" wp14:anchorId="7BD85491" wp14:editId="3B156346">
            <wp:extent cx="5768059" cy="1128839"/>
            <wp:effectExtent l="19050" t="19050" r="23495" b="146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40606"/>
                    <a:stretch/>
                  </pic:blipFill>
                  <pic:spPr bwMode="auto">
                    <a:xfrm>
                      <a:off x="0" y="0"/>
                      <a:ext cx="5844244" cy="1143749"/>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AC50D0E" w14:textId="38820FEB" w:rsidR="00EA3B47" w:rsidRDefault="00C62F79" w:rsidP="00C62F79">
      <w:pPr>
        <w:pStyle w:val="LabExerciseCallout"/>
      </w:pPr>
      <w:r>
        <w:t xml:space="preserve">The reason we have you look at the end date of </w:t>
      </w:r>
      <w:r w:rsidRPr="00C62F79">
        <w:rPr>
          <w:b/>
          <w:bCs/>
        </w:rPr>
        <w:t>8/17/2020</w:t>
      </w:r>
      <w:r>
        <w:t xml:space="preserve"> is that is represents the last refresh date. </w:t>
      </w:r>
      <w:r w:rsidR="003E70D2">
        <w:t xml:space="preserve">In the following exercise, you will write code to patch the data source credentials and refresh </w:t>
      </w:r>
      <w:r>
        <w:t xml:space="preserve">the </w:t>
      </w:r>
      <w:r w:rsidR="003E70D2">
        <w:t>dataset</w:t>
      </w:r>
      <w:r>
        <w:t xml:space="preserve"> behind this report</w:t>
      </w:r>
      <w:r w:rsidR="003E70D2">
        <w:t>.</w:t>
      </w:r>
    </w:p>
    <w:p w14:paraId="493E64A8" w14:textId="42E1F1C0" w:rsidR="002A3F81" w:rsidRDefault="002A3F81" w:rsidP="002A3F81">
      <w:pPr>
        <w:pStyle w:val="Heading3"/>
      </w:pPr>
      <w:r>
        <w:t xml:space="preserve">Exercise </w:t>
      </w:r>
      <w:r w:rsidR="00A068BE">
        <w:t>5</w:t>
      </w:r>
      <w:r>
        <w:t xml:space="preserve">: </w:t>
      </w:r>
      <w:r w:rsidR="00B81F31">
        <w:t>Write a Script to Patch Datasource Credentials</w:t>
      </w:r>
    </w:p>
    <w:p w14:paraId="79A8626F" w14:textId="57EF7B29" w:rsidR="002A3F81" w:rsidRDefault="002A3F81" w:rsidP="002A3F81">
      <w:pPr>
        <w:pStyle w:val="LabExerciseLeadIn"/>
      </w:pPr>
      <w:r>
        <w:t>In this exercise,</w:t>
      </w:r>
      <w:r w:rsidR="001C6956">
        <w:t xml:space="preserve"> you will write </w:t>
      </w:r>
      <w:r w:rsidR="00C62F79">
        <w:t xml:space="preserve">a </w:t>
      </w:r>
      <w:r w:rsidR="001C6956">
        <w:t xml:space="preserve">PowerShell </w:t>
      </w:r>
      <w:r w:rsidR="00C62F79">
        <w:t xml:space="preserve">script </w:t>
      </w:r>
      <w:r w:rsidR="001C6956">
        <w:t xml:space="preserve">to patch datasource credentials and to refresh </w:t>
      </w:r>
      <w:r w:rsidR="00C62F79">
        <w:t xml:space="preserve">the </w:t>
      </w:r>
      <w:r w:rsidR="00C62F79" w:rsidRPr="00C62F79">
        <w:rPr>
          <w:b/>
          <w:bCs/>
        </w:rPr>
        <w:t>COVID-US</w:t>
      </w:r>
      <w:r w:rsidR="00C62F79">
        <w:t xml:space="preserve"> </w:t>
      </w:r>
      <w:r w:rsidR="001C6956">
        <w:t>dataset.</w:t>
      </w:r>
    </w:p>
    <w:p w14:paraId="3B4694AE" w14:textId="5B650A1A" w:rsidR="00C54DFF" w:rsidRDefault="00C54DFF" w:rsidP="007A37C9">
      <w:pPr>
        <w:pStyle w:val="LabStepNumbered"/>
        <w:numPr>
          <w:ilvl w:val="0"/>
          <w:numId w:val="43"/>
        </w:numPr>
      </w:pPr>
      <w:r>
        <w:t xml:space="preserve">Create a new PowerShell script named </w:t>
      </w:r>
      <w:r w:rsidRPr="007A37C9">
        <w:rPr>
          <w:b/>
          <w:bCs/>
        </w:rPr>
        <w:t>Exercise0</w:t>
      </w:r>
      <w:r w:rsidR="007A37C9" w:rsidRPr="007A37C9">
        <w:rPr>
          <w:b/>
          <w:bCs/>
        </w:rPr>
        <w:t>5</w:t>
      </w:r>
      <w:r w:rsidRPr="007A37C9">
        <w:rPr>
          <w:b/>
          <w:bCs/>
        </w:rPr>
        <w:t>.ps1</w:t>
      </w:r>
      <w:r>
        <w:t>.</w:t>
      </w:r>
    </w:p>
    <w:p w14:paraId="1DC29AB9" w14:textId="77777777" w:rsidR="00C54DFF" w:rsidRDefault="00C54DFF" w:rsidP="00C54DFF">
      <w:pPr>
        <w:pStyle w:val="LabStepNumberedLevel2"/>
        <w:numPr>
          <w:ilvl w:val="1"/>
          <w:numId w:val="2"/>
        </w:numPr>
      </w:pPr>
      <w:r>
        <w:t>Return to the Windows PowerShell ISE and create a new PowerShell script,</w:t>
      </w:r>
    </w:p>
    <w:p w14:paraId="4DB677EF" w14:textId="3F93E44B" w:rsidR="00C54DFF" w:rsidRDefault="00C54DFF" w:rsidP="00C54DFF">
      <w:pPr>
        <w:pStyle w:val="LabStepNumberedLevel2"/>
        <w:numPr>
          <w:ilvl w:val="1"/>
          <w:numId w:val="2"/>
        </w:numPr>
      </w:pPr>
      <w:r>
        <w:t xml:space="preserve">Save the new PowerShell script as </w:t>
      </w:r>
      <w:r w:rsidRPr="00136EBF">
        <w:rPr>
          <w:b/>
          <w:bCs/>
        </w:rPr>
        <w:t>Exercise0</w:t>
      </w:r>
      <w:r w:rsidR="007A37C9">
        <w:rPr>
          <w:b/>
          <w:bCs/>
        </w:rPr>
        <w:t>5</w:t>
      </w:r>
      <w:r w:rsidRPr="00136EBF">
        <w:rPr>
          <w:b/>
          <w:bCs/>
        </w:rPr>
        <w:t>.ps1</w:t>
      </w:r>
      <w:r>
        <w:t xml:space="preserve"> using the following path.</w:t>
      </w:r>
    </w:p>
    <w:p w14:paraId="6C23E5A9" w14:textId="3AA15434" w:rsidR="00C54DFF" w:rsidRDefault="00C54DFF" w:rsidP="00C54DFF">
      <w:pPr>
        <w:pStyle w:val="LabStepCodeBlockLevel2"/>
      </w:pPr>
      <w:r>
        <w:t>C:\DevCamp\Scripts\Exercise0</w:t>
      </w:r>
      <w:r w:rsidR="007A37C9">
        <w:t>5</w:t>
      </w:r>
      <w:r>
        <w:t>.ps1</w:t>
      </w:r>
    </w:p>
    <w:p w14:paraId="10A96813" w14:textId="6ED56323" w:rsidR="003E70D2" w:rsidRDefault="003E70D2" w:rsidP="003E70D2">
      <w:pPr>
        <w:pStyle w:val="LabStepNumberedLevel2"/>
      </w:pPr>
      <w:r>
        <w:t xml:space="preserve">Copy and paste the following code to provide a starting point for </w:t>
      </w:r>
      <w:r w:rsidRPr="00B76099">
        <w:rPr>
          <w:b/>
          <w:bCs/>
        </w:rPr>
        <w:t>Exercise0</w:t>
      </w:r>
      <w:r>
        <w:rPr>
          <w:b/>
          <w:bCs/>
        </w:rPr>
        <w:t>5</w:t>
      </w:r>
      <w:r w:rsidRPr="00B76099">
        <w:rPr>
          <w:b/>
          <w:bCs/>
        </w:rPr>
        <w:t>.ps1</w:t>
      </w:r>
      <w:r>
        <w:t>.</w:t>
      </w:r>
    </w:p>
    <w:p w14:paraId="40437530" w14:textId="77777777" w:rsidR="003E70D2" w:rsidRDefault="003E70D2" w:rsidP="003E70D2">
      <w:pPr>
        <w:pStyle w:val="LabStepCodeBlockLevel2"/>
      </w:pPr>
      <w:r>
        <w:t>Write-Host</w:t>
      </w:r>
    </w:p>
    <w:p w14:paraId="76F376B2" w14:textId="77777777" w:rsidR="003E70D2" w:rsidRDefault="003E70D2" w:rsidP="003E70D2">
      <w:pPr>
        <w:pStyle w:val="LabStepCodeBlockLevel2"/>
      </w:pPr>
    </w:p>
    <w:p w14:paraId="751D76B5" w14:textId="77777777" w:rsidR="003E70D2" w:rsidRDefault="003E70D2" w:rsidP="003E70D2">
      <w:pPr>
        <w:pStyle w:val="LabStepCodeBlockLevel2"/>
      </w:pPr>
      <w:r>
        <w:t>Connect-PowerBIServiceAccount | Out-Null</w:t>
      </w:r>
    </w:p>
    <w:p w14:paraId="065FFB43" w14:textId="77777777" w:rsidR="003E70D2" w:rsidRDefault="003E70D2" w:rsidP="003E70D2">
      <w:pPr>
        <w:pStyle w:val="LabStepCodeBlockLevel2"/>
      </w:pPr>
    </w:p>
    <w:p w14:paraId="2B36F668" w14:textId="77777777" w:rsidR="003E70D2" w:rsidRDefault="003E70D2" w:rsidP="003E70D2">
      <w:pPr>
        <w:pStyle w:val="LabStepCodeBlockLevel2"/>
      </w:pPr>
      <w:r>
        <w:t>$workspaceName = "Dev Camp Labs"</w:t>
      </w:r>
    </w:p>
    <w:p w14:paraId="7697CF0A" w14:textId="77777777" w:rsidR="003E70D2" w:rsidRDefault="003E70D2" w:rsidP="003E70D2">
      <w:pPr>
        <w:pStyle w:val="LabStepCodeBlockLevel2"/>
      </w:pPr>
      <w:r>
        <w:t>$datasetName = "COVID-US"</w:t>
      </w:r>
    </w:p>
    <w:p w14:paraId="38EEBBFA" w14:textId="77777777" w:rsidR="003E70D2" w:rsidRDefault="003E70D2" w:rsidP="003E70D2">
      <w:pPr>
        <w:pStyle w:val="LabStepCodeBlockLevel2"/>
      </w:pPr>
    </w:p>
    <w:p w14:paraId="39AE3DB6" w14:textId="129EAA71" w:rsidR="003E70D2" w:rsidRDefault="003E70D2" w:rsidP="003E70D2">
      <w:pPr>
        <w:pStyle w:val="LabStepCodeBlockLevel2"/>
      </w:pPr>
      <w:r>
        <w:t>$workspace = Get-PowerBIWorkspace -Name $</w:t>
      </w:r>
      <w:r w:rsidR="007041D2">
        <w:t>w</w:t>
      </w:r>
      <w:r>
        <w:t>orkspaceName</w:t>
      </w:r>
    </w:p>
    <w:p w14:paraId="6C824B6D" w14:textId="77777777" w:rsidR="003E70D2" w:rsidRDefault="003E70D2" w:rsidP="003E70D2">
      <w:pPr>
        <w:pStyle w:val="LabStepCodeBlockLevel2"/>
      </w:pPr>
    </w:p>
    <w:p w14:paraId="5D948C68" w14:textId="77777777" w:rsidR="003E70D2" w:rsidRDefault="003E70D2" w:rsidP="003E70D2">
      <w:pPr>
        <w:pStyle w:val="LabStepCodeBlockLevel2"/>
      </w:pPr>
      <w:r>
        <w:t>$dataset = Get-PowerBIDataset -WorkspaceId $workspace.Id | Where-Object Name -eq $datasetName</w:t>
      </w:r>
    </w:p>
    <w:p w14:paraId="26DB5CB5" w14:textId="77777777" w:rsidR="003E70D2" w:rsidRDefault="003E70D2" w:rsidP="003E70D2">
      <w:pPr>
        <w:pStyle w:val="LabStepCodeBlockLevel2"/>
      </w:pPr>
    </w:p>
    <w:p w14:paraId="488046F2" w14:textId="77777777" w:rsidR="003E70D2" w:rsidRDefault="003E70D2" w:rsidP="003E70D2">
      <w:pPr>
        <w:pStyle w:val="LabStepCodeBlockLevel2"/>
      </w:pPr>
      <w:r>
        <w:t>$workspaceId = $workspace.Id</w:t>
      </w:r>
    </w:p>
    <w:p w14:paraId="7C2E9EC8" w14:textId="77777777" w:rsidR="003E70D2" w:rsidRDefault="003E70D2" w:rsidP="003E70D2">
      <w:pPr>
        <w:pStyle w:val="LabStepCodeBlockLevel2"/>
      </w:pPr>
      <w:r>
        <w:t>$datasetId = $dataset.Id</w:t>
      </w:r>
    </w:p>
    <w:p w14:paraId="238E5BF0" w14:textId="77777777" w:rsidR="003E70D2" w:rsidRDefault="003E70D2" w:rsidP="003E70D2">
      <w:pPr>
        <w:pStyle w:val="LabStepCodeBlockLevel2"/>
      </w:pPr>
    </w:p>
    <w:p w14:paraId="220F51E0" w14:textId="77777777" w:rsidR="003E70D2" w:rsidRDefault="003E70D2" w:rsidP="003E70D2">
      <w:pPr>
        <w:pStyle w:val="LabStepCodeBlockLevel2"/>
      </w:pPr>
      <w:r>
        <w:t>Write-Host "The ID for $workspaceName is $workspaceId"</w:t>
      </w:r>
    </w:p>
    <w:p w14:paraId="15E2BBB3" w14:textId="23C72554" w:rsidR="003E70D2" w:rsidRDefault="003E70D2" w:rsidP="003E70D2">
      <w:pPr>
        <w:pStyle w:val="LabStepCodeBlockLevel2"/>
      </w:pPr>
      <w:r>
        <w:t>Write-Host "The ID for $datasetName is $datasetId"</w:t>
      </w:r>
    </w:p>
    <w:p w14:paraId="1CF4CEF9" w14:textId="6727D057" w:rsidR="003E70D2" w:rsidRDefault="00BE2B93" w:rsidP="003E70D2">
      <w:pPr>
        <w:pStyle w:val="LabStepNumbered"/>
      </w:pPr>
      <w:r>
        <w:t>Test the script.</w:t>
      </w:r>
    </w:p>
    <w:p w14:paraId="60107E3E" w14:textId="69FD52C0" w:rsidR="003E70D2" w:rsidRDefault="003E70D2" w:rsidP="003E70D2">
      <w:pPr>
        <w:pStyle w:val="LabStepNumberedLevel2"/>
      </w:pPr>
      <w:r>
        <w:t xml:space="preserve">Press the </w:t>
      </w:r>
      <w:r w:rsidRPr="00A90244">
        <w:rPr>
          <w:b/>
          <w:bCs/>
        </w:rPr>
        <w:t>{F5}</w:t>
      </w:r>
      <w:r>
        <w:t xml:space="preserve"> key to execute the PowerShell code in </w:t>
      </w:r>
      <w:r w:rsidRPr="00A90244">
        <w:rPr>
          <w:b/>
          <w:bCs/>
        </w:rPr>
        <w:t>Exercise0</w:t>
      </w:r>
      <w:r w:rsidR="00BE2B93">
        <w:rPr>
          <w:b/>
          <w:bCs/>
        </w:rPr>
        <w:t>5</w:t>
      </w:r>
      <w:r w:rsidRPr="00A90244">
        <w:rPr>
          <w:b/>
          <w:bCs/>
        </w:rPr>
        <w:t>.ps1</w:t>
      </w:r>
      <w:r>
        <w:t xml:space="preserve"> and login when prompted.</w:t>
      </w:r>
    </w:p>
    <w:p w14:paraId="73C80B41" w14:textId="0676261D" w:rsidR="003E70D2" w:rsidRDefault="003E70D2" w:rsidP="003E70D2">
      <w:pPr>
        <w:pStyle w:val="LabStepNumberedLevel2"/>
      </w:pPr>
      <w:r>
        <w:t xml:space="preserve">When the script runs it should display </w:t>
      </w:r>
      <w:r w:rsidR="00BE2B93">
        <w:t>the GUIDs of the workspace and dataset in the console window</w:t>
      </w:r>
      <w:r>
        <w:t>.</w:t>
      </w:r>
    </w:p>
    <w:p w14:paraId="238B8A55" w14:textId="396603AD" w:rsidR="00C54DFF" w:rsidRDefault="00BE2B93" w:rsidP="00BE2B93">
      <w:pPr>
        <w:pStyle w:val="LabStepScreenshotLevel2"/>
      </w:pPr>
      <w:r>
        <w:drawing>
          <wp:inline distT="0" distB="0" distL="0" distR="0" wp14:anchorId="7A6DB0AD" wp14:editId="2C1A4615">
            <wp:extent cx="4168594" cy="1852708"/>
            <wp:effectExtent l="19050" t="19050" r="22860" b="146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97781" cy="1865680"/>
                    </a:xfrm>
                    <a:prstGeom prst="rect">
                      <a:avLst/>
                    </a:prstGeom>
                    <a:noFill/>
                    <a:ln>
                      <a:solidFill>
                        <a:schemeClr val="tx1">
                          <a:lumMod val="50000"/>
                          <a:lumOff val="50000"/>
                        </a:schemeClr>
                      </a:solidFill>
                    </a:ln>
                  </pic:spPr>
                </pic:pic>
              </a:graphicData>
            </a:graphic>
          </wp:inline>
        </w:drawing>
      </w:r>
    </w:p>
    <w:p w14:paraId="4BD5419F" w14:textId="3A6C4C20" w:rsidR="002A3F81" w:rsidRDefault="00BE2B93" w:rsidP="002A3F81">
      <w:pPr>
        <w:pStyle w:val="LabStepNumbered"/>
      </w:pPr>
      <w:r>
        <w:lastRenderedPageBreak/>
        <w:t xml:space="preserve">Add the PowerShell code to enumerate through the datasource behind the </w:t>
      </w:r>
      <w:r w:rsidRPr="00BE2B93">
        <w:rPr>
          <w:b/>
          <w:bCs/>
        </w:rPr>
        <w:t>COVID-US</w:t>
      </w:r>
      <w:r>
        <w:t xml:space="preserve"> dataset</w:t>
      </w:r>
      <w:r w:rsidR="002A3F81">
        <w:t>.</w:t>
      </w:r>
    </w:p>
    <w:p w14:paraId="67B12823" w14:textId="1247EECE" w:rsidR="00BE2B93" w:rsidRDefault="00BE2B93" w:rsidP="00BE2B93">
      <w:pPr>
        <w:pStyle w:val="LabStepNumberedLevel2"/>
      </w:pPr>
      <w:r>
        <w:t xml:space="preserve">In </w:t>
      </w:r>
      <w:r w:rsidRPr="00BE2B93">
        <w:rPr>
          <w:b/>
          <w:bCs/>
        </w:rPr>
        <w:t>Exercise05.ps1</w:t>
      </w:r>
      <w:r>
        <w:t xml:space="preserve">, delete the </w:t>
      </w:r>
      <w:r w:rsidR="00C62F79">
        <w:t xml:space="preserve">2 </w:t>
      </w:r>
      <w:r>
        <w:t xml:space="preserve">lines of code that appear at the end </w:t>
      </w:r>
      <w:r w:rsidR="00C62F79">
        <w:t xml:space="preserve">that </w:t>
      </w:r>
      <w:r>
        <w:t xml:space="preserve">call </w:t>
      </w:r>
      <w:r w:rsidRPr="00BE2B93">
        <w:rPr>
          <w:b/>
          <w:bCs/>
        </w:rPr>
        <w:t>Write-Host</w:t>
      </w:r>
      <w:r>
        <w:t>.</w:t>
      </w:r>
    </w:p>
    <w:p w14:paraId="32741BF1" w14:textId="041AA084" w:rsidR="00BE2B93" w:rsidRDefault="00BE2B93" w:rsidP="00BE2B93">
      <w:pPr>
        <w:pStyle w:val="LabStepNumberedLevel2"/>
      </w:pPr>
      <w:r>
        <w:t xml:space="preserve">Add the following code to the bottom of </w:t>
      </w:r>
      <w:r w:rsidRPr="00BE2B93">
        <w:rPr>
          <w:b/>
          <w:bCs/>
        </w:rPr>
        <w:t>Exercise05.ps1</w:t>
      </w:r>
      <w:r>
        <w:t>.</w:t>
      </w:r>
    </w:p>
    <w:p w14:paraId="4E7E9FC9" w14:textId="77777777" w:rsidR="00BE2B93" w:rsidRDefault="00BE2B93" w:rsidP="00BE2B93">
      <w:pPr>
        <w:pStyle w:val="LabStepCodeBlockLevel2"/>
      </w:pPr>
      <w:r>
        <w:t>$datasources = Get-PowerBIDatasource -WorkspaceId $workspaceId -DatasetId $datasetId</w:t>
      </w:r>
    </w:p>
    <w:p w14:paraId="6AC4C5D2" w14:textId="77777777" w:rsidR="00BE2B93" w:rsidRDefault="00BE2B93" w:rsidP="00BE2B93">
      <w:pPr>
        <w:pStyle w:val="LabStepCodeBlockLevel2"/>
      </w:pPr>
    </w:p>
    <w:p w14:paraId="19E60765" w14:textId="77777777" w:rsidR="00BE2B93" w:rsidRDefault="00BE2B93" w:rsidP="00BE2B93">
      <w:pPr>
        <w:pStyle w:val="LabStepCodeBlockLevel2"/>
      </w:pPr>
      <w:r>
        <w:t>foreach($datasource in $datasources) {</w:t>
      </w:r>
    </w:p>
    <w:p w14:paraId="28B67C25" w14:textId="77777777" w:rsidR="00BE2B93" w:rsidRDefault="00BE2B93" w:rsidP="00BE2B93">
      <w:pPr>
        <w:pStyle w:val="LabStepCodeBlockLevel2"/>
      </w:pPr>
      <w:r>
        <w:t xml:space="preserve">  $datasource | select *</w:t>
      </w:r>
    </w:p>
    <w:p w14:paraId="0C8C9118" w14:textId="7BC551BB" w:rsidR="00BE2B93" w:rsidRDefault="00BE2B93" w:rsidP="00BE2B93">
      <w:pPr>
        <w:pStyle w:val="LabStepCodeBlockLevel2"/>
      </w:pPr>
      <w:r>
        <w:t>}</w:t>
      </w:r>
    </w:p>
    <w:p w14:paraId="5B688282" w14:textId="6570B30F" w:rsidR="00BE2B93" w:rsidRDefault="00BE2B93" w:rsidP="00BE2B93">
      <w:pPr>
        <w:pStyle w:val="LabStepNumberedLevel2"/>
      </w:pPr>
      <w:r>
        <w:t xml:space="preserve">At this point, the contents of </w:t>
      </w:r>
      <w:r w:rsidRPr="007041D2">
        <w:rPr>
          <w:b/>
          <w:bCs/>
        </w:rPr>
        <w:t>Exercise05.ps1</w:t>
      </w:r>
      <w:r>
        <w:t xml:space="preserve"> should match the following code listing.</w:t>
      </w:r>
    </w:p>
    <w:p w14:paraId="449A00FC" w14:textId="77777777" w:rsidR="00BE2B93" w:rsidRDefault="00BE2B93" w:rsidP="00BE2B93">
      <w:pPr>
        <w:pStyle w:val="LabStepCodeBlockLevel2"/>
      </w:pPr>
      <w:r>
        <w:t>Write-Host</w:t>
      </w:r>
    </w:p>
    <w:p w14:paraId="6324A9F9" w14:textId="77777777" w:rsidR="00BE2B93" w:rsidRDefault="00BE2B93" w:rsidP="00BE2B93">
      <w:pPr>
        <w:pStyle w:val="LabStepCodeBlockLevel2"/>
      </w:pPr>
    </w:p>
    <w:p w14:paraId="10999AEA" w14:textId="77777777" w:rsidR="00BE2B93" w:rsidRDefault="00BE2B93" w:rsidP="00BE2B93">
      <w:pPr>
        <w:pStyle w:val="LabStepCodeBlockLevel2"/>
      </w:pPr>
      <w:r>
        <w:t>Connect-PowerBIServiceAccount | Out-Null</w:t>
      </w:r>
    </w:p>
    <w:p w14:paraId="6FD8B43C" w14:textId="77777777" w:rsidR="00BE2B93" w:rsidRDefault="00BE2B93" w:rsidP="00BE2B93">
      <w:pPr>
        <w:pStyle w:val="LabStepCodeBlockLevel2"/>
      </w:pPr>
    </w:p>
    <w:p w14:paraId="67874899" w14:textId="77777777" w:rsidR="00BE2B93" w:rsidRDefault="00BE2B93" w:rsidP="00BE2B93">
      <w:pPr>
        <w:pStyle w:val="LabStepCodeBlockLevel2"/>
      </w:pPr>
      <w:r>
        <w:t>$workspaceName = "Dev Camp Labs"</w:t>
      </w:r>
    </w:p>
    <w:p w14:paraId="4BF8F783" w14:textId="77777777" w:rsidR="00BE2B93" w:rsidRDefault="00BE2B93" w:rsidP="00BE2B93">
      <w:pPr>
        <w:pStyle w:val="LabStepCodeBlockLevel2"/>
      </w:pPr>
      <w:r>
        <w:t>$datasetName = "COVID-US"</w:t>
      </w:r>
    </w:p>
    <w:p w14:paraId="293C45F1" w14:textId="77777777" w:rsidR="00BE2B93" w:rsidRDefault="00BE2B93" w:rsidP="00BE2B93">
      <w:pPr>
        <w:pStyle w:val="LabStepCodeBlockLevel2"/>
      </w:pPr>
    </w:p>
    <w:p w14:paraId="0853F0DE" w14:textId="7859006C" w:rsidR="00BE2B93" w:rsidRDefault="00BE2B93" w:rsidP="00BE2B93">
      <w:pPr>
        <w:pStyle w:val="LabStepCodeBlockLevel2"/>
      </w:pPr>
      <w:r>
        <w:t>$workspace = Get-PowerBIWorkspace -Name $</w:t>
      </w:r>
      <w:r w:rsidR="007041D2">
        <w:t>w</w:t>
      </w:r>
      <w:r>
        <w:t>orkspaceName</w:t>
      </w:r>
    </w:p>
    <w:p w14:paraId="174C1E9C" w14:textId="77777777" w:rsidR="00BE2B93" w:rsidRDefault="00BE2B93" w:rsidP="00BE2B93">
      <w:pPr>
        <w:pStyle w:val="LabStepCodeBlockLevel2"/>
      </w:pPr>
    </w:p>
    <w:p w14:paraId="5E3F15B8" w14:textId="77777777" w:rsidR="00BE2B93" w:rsidRDefault="00BE2B93" w:rsidP="00BE2B93">
      <w:pPr>
        <w:pStyle w:val="LabStepCodeBlockLevel2"/>
      </w:pPr>
      <w:r>
        <w:t>$dataset = Get-PowerBIDataset -WorkspaceId $workspace.Id | Where-Object Name -eq $datasetName</w:t>
      </w:r>
    </w:p>
    <w:p w14:paraId="353125E3" w14:textId="77777777" w:rsidR="00BE2B93" w:rsidRDefault="00BE2B93" w:rsidP="00BE2B93">
      <w:pPr>
        <w:pStyle w:val="LabStepCodeBlockLevel2"/>
      </w:pPr>
    </w:p>
    <w:p w14:paraId="39873A79" w14:textId="77777777" w:rsidR="00BE2B93" w:rsidRDefault="00BE2B93" w:rsidP="00BE2B93">
      <w:pPr>
        <w:pStyle w:val="LabStepCodeBlockLevel2"/>
      </w:pPr>
      <w:r>
        <w:t>$workspaceId = $workspace.Id</w:t>
      </w:r>
    </w:p>
    <w:p w14:paraId="13DB18F7" w14:textId="77777777" w:rsidR="00BE2B93" w:rsidRDefault="00BE2B93" w:rsidP="00BE2B93">
      <w:pPr>
        <w:pStyle w:val="LabStepCodeBlockLevel2"/>
      </w:pPr>
      <w:r>
        <w:t>$datasetId = $dataset.Id</w:t>
      </w:r>
    </w:p>
    <w:p w14:paraId="57596983" w14:textId="77777777" w:rsidR="00BE2B93" w:rsidRDefault="00BE2B93" w:rsidP="00BE2B93">
      <w:pPr>
        <w:pStyle w:val="LabStepCodeBlockLevel2"/>
      </w:pPr>
    </w:p>
    <w:p w14:paraId="1C319FC2" w14:textId="77777777" w:rsidR="00BE2B93" w:rsidRDefault="00BE2B93" w:rsidP="00BE2B93">
      <w:pPr>
        <w:pStyle w:val="LabStepCodeBlockLevel2"/>
      </w:pPr>
      <w:r>
        <w:t>$datasources = Get-PowerBIDatasource -WorkspaceId $workspaceId -DatasetId $datasetId</w:t>
      </w:r>
    </w:p>
    <w:p w14:paraId="36CA8ECC" w14:textId="77777777" w:rsidR="00BE2B93" w:rsidRDefault="00BE2B93" w:rsidP="00BE2B93">
      <w:pPr>
        <w:pStyle w:val="LabStepCodeBlockLevel2"/>
      </w:pPr>
    </w:p>
    <w:p w14:paraId="13D5003A" w14:textId="77777777" w:rsidR="00BE2B93" w:rsidRDefault="00BE2B93" w:rsidP="00BE2B93">
      <w:pPr>
        <w:pStyle w:val="LabStepCodeBlockLevel2"/>
      </w:pPr>
      <w:r>
        <w:t>foreach($datasource in $datasources) {</w:t>
      </w:r>
    </w:p>
    <w:p w14:paraId="6D767BEC" w14:textId="77777777" w:rsidR="00BE2B93" w:rsidRDefault="00BE2B93" w:rsidP="00BE2B93">
      <w:pPr>
        <w:pStyle w:val="LabStepCodeBlockLevel2"/>
      </w:pPr>
      <w:r>
        <w:t xml:space="preserve">  $datasource | select *</w:t>
      </w:r>
    </w:p>
    <w:p w14:paraId="2F9235F2" w14:textId="757CF82E" w:rsidR="00BE2B93" w:rsidRDefault="00BE2B93" w:rsidP="00BE2B93">
      <w:pPr>
        <w:pStyle w:val="LabStepCodeBlockLevel2"/>
      </w:pPr>
      <w:r>
        <w:t>}</w:t>
      </w:r>
    </w:p>
    <w:p w14:paraId="425909D3" w14:textId="77777777" w:rsidR="000E0A7A" w:rsidRDefault="000E0A7A" w:rsidP="000E0A7A">
      <w:pPr>
        <w:pStyle w:val="LabStepNumbered"/>
      </w:pPr>
      <w:r>
        <w:t>Test the script.</w:t>
      </w:r>
    </w:p>
    <w:p w14:paraId="6CDAC8BA" w14:textId="77777777" w:rsidR="000E0A7A" w:rsidRDefault="000E0A7A" w:rsidP="000E0A7A">
      <w:pPr>
        <w:pStyle w:val="LabStepNumberedLevel2"/>
      </w:pPr>
      <w:r>
        <w:t xml:space="preserve">Press the </w:t>
      </w:r>
      <w:r w:rsidRPr="00A90244">
        <w:rPr>
          <w:b/>
          <w:bCs/>
        </w:rPr>
        <w:t>{F5}</w:t>
      </w:r>
      <w:r>
        <w:t xml:space="preserve"> key to execute the PowerShell code in </w:t>
      </w:r>
      <w:r w:rsidRPr="00A90244">
        <w:rPr>
          <w:b/>
          <w:bCs/>
        </w:rPr>
        <w:t>Exercise0</w:t>
      </w:r>
      <w:r>
        <w:rPr>
          <w:b/>
          <w:bCs/>
        </w:rPr>
        <w:t>5</w:t>
      </w:r>
      <w:r w:rsidRPr="00A90244">
        <w:rPr>
          <w:b/>
          <w:bCs/>
        </w:rPr>
        <w:t>.ps1</w:t>
      </w:r>
      <w:r>
        <w:t xml:space="preserve"> and login when prompted.</w:t>
      </w:r>
    </w:p>
    <w:p w14:paraId="2053890C" w14:textId="63147318" w:rsidR="000E0A7A" w:rsidRDefault="000E0A7A" w:rsidP="000E0A7A">
      <w:pPr>
        <w:pStyle w:val="LabStepNumberedLevel2"/>
      </w:pPr>
      <w:r>
        <w:t xml:space="preserve">When the script runs it should display the properties of the two datasources associated with the </w:t>
      </w:r>
      <w:r w:rsidRPr="000E0A7A">
        <w:rPr>
          <w:b/>
          <w:bCs/>
        </w:rPr>
        <w:t>COVID-US</w:t>
      </w:r>
      <w:r>
        <w:t xml:space="preserve"> dataset.</w:t>
      </w:r>
    </w:p>
    <w:p w14:paraId="4F434FFF" w14:textId="7613ABE9" w:rsidR="002A3F81" w:rsidRDefault="000E0A7A" w:rsidP="000E0A7A">
      <w:pPr>
        <w:pStyle w:val="LabStepScreenshotLevel2"/>
      </w:pPr>
      <w:r>
        <w:drawing>
          <wp:inline distT="0" distB="0" distL="0" distR="0" wp14:anchorId="4AA6BC2C" wp14:editId="6A441082">
            <wp:extent cx="5250114" cy="3233514"/>
            <wp:effectExtent l="19050" t="19050" r="27305" b="2413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9">
                      <a:extLst>
                        <a:ext uri="{28A0092B-C50C-407E-A947-70E740481C1C}">
                          <a14:useLocalDpi xmlns:a14="http://schemas.microsoft.com/office/drawing/2010/main" val="0"/>
                        </a:ext>
                      </a:extLst>
                    </a:blip>
                    <a:srcRect b="3598"/>
                    <a:stretch/>
                  </pic:blipFill>
                  <pic:spPr bwMode="auto">
                    <a:xfrm>
                      <a:off x="0" y="0"/>
                      <a:ext cx="5264135" cy="3242149"/>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FD55AA4" w14:textId="3FD7A24D" w:rsidR="000E0A7A" w:rsidRDefault="000E0A7A" w:rsidP="000E0A7A">
      <w:pPr>
        <w:pStyle w:val="LabExerciseCallout"/>
      </w:pPr>
      <w:r>
        <w:t xml:space="preserve">Note that for each datasource, there is a </w:t>
      </w:r>
      <w:proofErr w:type="spellStart"/>
      <w:r w:rsidRPr="000E0A7A">
        <w:rPr>
          <w:b/>
          <w:bCs/>
        </w:rPr>
        <w:t>DatasourceId</w:t>
      </w:r>
      <w:proofErr w:type="spellEnd"/>
      <w:r>
        <w:t xml:space="preserve"> and a </w:t>
      </w:r>
      <w:proofErr w:type="spellStart"/>
      <w:r w:rsidRPr="000E0A7A">
        <w:rPr>
          <w:b/>
          <w:bCs/>
        </w:rPr>
        <w:t>GatewayId</w:t>
      </w:r>
      <w:proofErr w:type="spellEnd"/>
      <w:r w:rsidR="00D4525B">
        <w:t xml:space="preserve">. This </w:t>
      </w:r>
      <w:r>
        <w:t xml:space="preserve">can be confusing at first when you learn that all datasources have a </w:t>
      </w:r>
      <w:proofErr w:type="spellStart"/>
      <w:r w:rsidRPr="000E0A7A">
        <w:rPr>
          <w:b/>
          <w:bCs/>
        </w:rPr>
        <w:t>GatewayId</w:t>
      </w:r>
      <w:proofErr w:type="spellEnd"/>
      <w:r>
        <w:t xml:space="preserve"> even in cases when there is no Power BI Data Gateway involved. As you will see, the </w:t>
      </w:r>
      <w:proofErr w:type="spellStart"/>
      <w:r w:rsidRPr="00D4525B">
        <w:rPr>
          <w:b/>
          <w:bCs/>
        </w:rPr>
        <w:t>GatewayId</w:t>
      </w:r>
      <w:proofErr w:type="spellEnd"/>
      <w:r>
        <w:t xml:space="preserve"> is important because you must determine its value in order to parse together the REST URL used to patch the datasource credentials.</w:t>
      </w:r>
    </w:p>
    <w:p w14:paraId="10E3D5D9" w14:textId="1635F5D9" w:rsidR="000E0A7A" w:rsidRDefault="000E0A7A" w:rsidP="000E0A7A">
      <w:pPr>
        <w:pStyle w:val="LabStepNumbered"/>
      </w:pPr>
      <w:r>
        <w:lastRenderedPageBreak/>
        <w:t xml:space="preserve"> Add code to patch the datasource credentials using anonymous access.</w:t>
      </w:r>
    </w:p>
    <w:p w14:paraId="2F2535A3" w14:textId="1774A69B" w:rsidR="000E0A7A" w:rsidRDefault="000E0A7A" w:rsidP="000E0A7A">
      <w:pPr>
        <w:pStyle w:val="LabStepNumberedLevel2"/>
      </w:pPr>
      <w:r>
        <w:t xml:space="preserve">At this point, the </w:t>
      </w:r>
      <w:r w:rsidRPr="000E0A7A">
        <w:rPr>
          <w:b/>
          <w:bCs/>
        </w:rPr>
        <w:t>foreach</w:t>
      </w:r>
      <w:r>
        <w:t xml:space="preserve"> loop at the bottom of </w:t>
      </w:r>
      <w:r w:rsidRPr="000E0A7A">
        <w:rPr>
          <w:b/>
          <w:bCs/>
        </w:rPr>
        <w:t>Exercise05.ps1</w:t>
      </w:r>
      <w:r>
        <w:t xml:space="preserve"> looks like this.</w:t>
      </w:r>
    </w:p>
    <w:p w14:paraId="2BD4CC7F" w14:textId="77777777" w:rsidR="000E0A7A" w:rsidRDefault="000E0A7A" w:rsidP="000E0A7A">
      <w:pPr>
        <w:pStyle w:val="LabStepCodeBlockLevel2"/>
      </w:pPr>
      <w:r>
        <w:t>foreach($datasource in $datasources) {</w:t>
      </w:r>
    </w:p>
    <w:p w14:paraId="1DB5E2B4" w14:textId="77777777" w:rsidR="000E0A7A" w:rsidRDefault="000E0A7A" w:rsidP="000E0A7A">
      <w:pPr>
        <w:pStyle w:val="LabStepCodeBlockLevel2"/>
      </w:pPr>
      <w:r>
        <w:t xml:space="preserve">  $datasource | select *</w:t>
      </w:r>
    </w:p>
    <w:p w14:paraId="25F53D6C" w14:textId="65C6E091" w:rsidR="000E0A7A" w:rsidRDefault="000E0A7A" w:rsidP="000E0A7A">
      <w:pPr>
        <w:pStyle w:val="LabStepCodeBlockLevel2"/>
      </w:pPr>
      <w:r>
        <w:t>}</w:t>
      </w:r>
    </w:p>
    <w:p w14:paraId="7128473F" w14:textId="7FD1AB82" w:rsidR="000E0A7A" w:rsidRDefault="000E0A7A" w:rsidP="000E0A7A">
      <w:pPr>
        <w:pStyle w:val="LabStepNumberedLevel2"/>
      </w:pPr>
      <w:r>
        <w:t xml:space="preserve">Update the </w:t>
      </w:r>
      <w:r w:rsidRPr="007041D2">
        <w:rPr>
          <w:b/>
          <w:bCs/>
        </w:rPr>
        <w:t>foreach</w:t>
      </w:r>
      <w:r>
        <w:t xml:space="preserve"> loop with the following code.</w:t>
      </w:r>
    </w:p>
    <w:p w14:paraId="58910881" w14:textId="77777777" w:rsidR="000E0A7A" w:rsidRDefault="000E0A7A" w:rsidP="000E0A7A">
      <w:pPr>
        <w:pStyle w:val="LabStepCodeBlockLevel2"/>
      </w:pPr>
      <w:r>
        <w:t>foreach($datasource in $datasources) {</w:t>
      </w:r>
    </w:p>
    <w:p w14:paraId="4F001461" w14:textId="1A350187" w:rsidR="000E0A7A" w:rsidRDefault="000E0A7A" w:rsidP="000E0A7A">
      <w:pPr>
        <w:pStyle w:val="LabStepCodeBlockLevel2"/>
      </w:pPr>
      <w:r>
        <w:t xml:space="preserve">  </w:t>
      </w:r>
    </w:p>
    <w:p w14:paraId="7E884ED0" w14:textId="3E9659AC" w:rsidR="0067668B" w:rsidRDefault="0067668B" w:rsidP="000E0A7A">
      <w:pPr>
        <w:pStyle w:val="LabStepCodeBlockLevel2"/>
      </w:pPr>
      <w:r>
        <w:t xml:space="preserve">  </w:t>
      </w:r>
      <w:r w:rsidRPr="0067668B">
        <w:rPr>
          <w:color w:val="4F6228" w:themeColor="accent3" w:themeShade="80"/>
        </w:rPr>
        <w:t xml:space="preserve"># </w:t>
      </w:r>
      <w:r>
        <w:rPr>
          <w:color w:val="4F6228" w:themeColor="accent3" w:themeShade="80"/>
        </w:rPr>
        <w:t>parse together REST URL to reference datasource to be patched</w:t>
      </w:r>
    </w:p>
    <w:p w14:paraId="511AAD12" w14:textId="77777777" w:rsidR="000E0A7A" w:rsidRDefault="000E0A7A" w:rsidP="000E0A7A">
      <w:pPr>
        <w:pStyle w:val="LabStepCodeBlockLevel2"/>
      </w:pPr>
      <w:r>
        <w:t xml:space="preserve">  $gatewayId = $datasource.gatewayId</w:t>
      </w:r>
    </w:p>
    <w:p w14:paraId="076E7198" w14:textId="77777777" w:rsidR="000E0A7A" w:rsidRDefault="000E0A7A" w:rsidP="000E0A7A">
      <w:pPr>
        <w:pStyle w:val="LabStepCodeBlockLevel2"/>
      </w:pPr>
      <w:r>
        <w:t xml:space="preserve">  $datasourceId = $datasource.datasourceId</w:t>
      </w:r>
    </w:p>
    <w:p w14:paraId="330896D5" w14:textId="77777777" w:rsidR="000E0A7A" w:rsidRDefault="000E0A7A" w:rsidP="000E0A7A">
      <w:pPr>
        <w:pStyle w:val="LabStepCodeBlockLevel2"/>
      </w:pPr>
      <w:r>
        <w:t xml:space="preserve">  $datasourePatchUrl = "gateways/$gatewayId/datasources/$datasourceId"</w:t>
      </w:r>
    </w:p>
    <w:p w14:paraId="6B8F2F36" w14:textId="77777777" w:rsidR="000E0A7A" w:rsidRDefault="000E0A7A" w:rsidP="000E0A7A">
      <w:pPr>
        <w:pStyle w:val="LabStepCodeBlockLevel2"/>
      </w:pPr>
    </w:p>
    <w:p w14:paraId="6F130F8B" w14:textId="77777777" w:rsidR="000E0A7A" w:rsidRDefault="000E0A7A" w:rsidP="000E0A7A">
      <w:pPr>
        <w:pStyle w:val="LabStepCodeBlockLevel2"/>
      </w:pPr>
      <w:r>
        <w:t xml:space="preserve">  Write-Host "Patching credentials for $datasourceId"</w:t>
      </w:r>
    </w:p>
    <w:p w14:paraId="49483B1C" w14:textId="77777777" w:rsidR="000E0A7A" w:rsidRDefault="000E0A7A" w:rsidP="000E0A7A">
      <w:pPr>
        <w:pStyle w:val="LabStepCodeBlockLevel2"/>
      </w:pPr>
    </w:p>
    <w:p w14:paraId="73108580" w14:textId="77777777" w:rsidR="000E0A7A" w:rsidRPr="0067668B" w:rsidRDefault="000E0A7A" w:rsidP="000E0A7A">
      <w:pPr>
        <w:pStyle w:val="LabStepCodeBlockLevel2"/>
        <w:rPr>
          <w:color w:val="4F6228" w:themeColor="accent3" w:themeShade="80"/>
        </w:rPr>
      </w:pPr>
      <w:r>
        <w:t xml:space="preserve">  </w:t>
      </w:r>
      <w:r w:rsidRPr="0067668B">
        <w:rPr>
          <w:color w:val="4F6228" w:themeColor="accent3" w:themeShade="80"/>
        </w:rPr>
        <w:t># create HTTP request body to patch datasource credentials</w:t>
      </w:r>
    </w:p>
    <w:p w14:paraId="5BDE61A8" w14:textId="77777777" w:rsidR="000E0A7A" w:rsidRDefault="000E0A7A" w:rsidP="000E0A7A">
      <w:pPr>
        <w:pStyle w:val="LabStepCodeBlockLevel2"/>
      </w:pPr>
      <w:r w:rsidRPr="0067668B">
        <w:rPr>
          <w:color w:val="4F6228" w:themeColor="accent3" w:themeShade="80"/>
        </w:rPr>
        <w:t xml:space="preserve">  </w:t>
      </w:r>
      <w:r>
        <w:t>$patchBody = @{</w:t>
      </w:r>
    </w:p>
    <w:p w14:paraId="7D554212" w14:textId="77777777" w:rsidR="000E0A7A" w:rsidRDefault="000E0A7A" w:rsidP="000E0A7A">
      <w:pPr>
        <w:pStyle w:val="LabStepCodeBlockLevel2"/>
      </w:pPr>
      <w:r>
        <w:t xml:space="preserve">    "credentialDetails" = @{</w:t>
      </w:r>
    </w:p>
    <w:p w14:paraId="4AD496C9" w14:textId="77777777" w:rsidR="000E0A7A" w:rsidRDefault="000E0A7A" w:rsidP="000E0A7A">
      <w:pPr>
        <w:pStyle w:val="LabStepCodeBlockLevel2"/>
      </w:pPr>
      <w:r>
        <w:t xml:space="preserve">      "credentials" = "{""credentialData"":""""}"</w:t>
      </w:r>
    </w:p>
    <w:p w14:paraId="58A98CBD" w14:textId="77777777" w:rsidR="000E0A7A" w:rsidRDefault="000E0A7A" w:rsidP="000E0A7A">
      <w:pPr>
        <w:pStyle w:val="LabStepCodeBlockLevel2"/>
      </w:pPr>
      <w:r>
        <w:t xml:space="preserve">      "credentialType" = "Anonymous"</w:t>
      </w:r>
    </w:p>
    <w:p w14:paraId="7B8901D4" w14:textId="77777777" w:rsidR="000E0A7A" w:rsidRDefault="000E0A7A" w:rsidP="000E0A7A">
      <w:pPr>
        <w:pStyle w:val="LabStepCodeBlockLevel2"/>
      </w:pPr>
      <w:r>
        <w:t xml:space="preserve">      "encryptedConnection" =  "NotEncrypted"</w:t>
      </w:r>
    </w:p>
    <w:p w14:paraId="521813AE" w14:textId="77777777" w:rsidR="000E0A7A" w:rsidRDefault="000E0A7A" w:rsidP="000E0A7A">
      <w:pPr>
        <w:pStyle w:val="LabStepCodeBlockLevel2"/>
      </w:pPr>
      <w:r>
        <w:t xml:space="preserve">      "encryptionAlgorithm" = "None"</w:t>
      </w:r>
    </w:p>
    <w:p w14:paraId="00B7E92F" w14:textId="77777777" w:rsidR="000E0A7A" w:rsidRDefault="000E0A7A" w:rsidP="000E0A7A">
      <w:pPr>
        <w:pStyle w:val="LabStepCodeBlockLevel2"/>
      </w:pPr>
      <w:r>
        <w:t xml:space="preserve">      "privacyLevel" = "Public"</w:t>
      </w:r>
    </w:p>
    <w:p w14:paraId="2A7963ED" w14:textId="77777777" w:rsidR="000E0A7A" w:rsidRDefault="000E0A7A" w:rsidP="000E0A7A">
      <w:pPr>
        <w:pStyle w:val="LabStepCodeBlockLevel2"/>
      </w:pPr>
      <w:r>
        <w:t xml:space="preserve">    }</w:t>
      </w:r>
    </w:p>
    <w:p w14:paraId="0DFB4941" w14:textId="77777777" w:rsidR="000E0A7A" w:rsidRDefault="000E0A7A" w:rsidP="000E0A7A">
      <w:pPr>
        <w:pStyle w:val="LabStepCodeBlockLevel2"/>
      </w:pPr>
      <w:r>
        <w:t xml:space="preserve">  }</w:t>
      </w:r>
    </w:p>
    <w:p w14:paraId="7C35EC88" w14:textId="77777777" w:rsidR="000E0A7A" w:rsidRDefault="000E0A7A" w:rsidP="000E0A7A">
      <w:pPr>
        <w:pStyle w:val="LabStepCodeBlockLevel2"/>
      </w:pPr>
    </w:p>
    <w:p w14:paraId="3BC02284" w14:textId="77777777" w:rsidR="000E0A7A" w:rsidRPr="0067668B" w:rsidRDefault="000E0A7A" w:rsidP="000E0A7A">
      <w:pPr>
        <w:pStyle w:val="LabStepCodeBlockLevel2"/>
        <w:rPr>
          <w:color w:val="4F6228" w:themeColor="accent3" w:themeShade="80"/>
        </w:rPr>
      </w:pPr>
      <w:r w:rsidRPr="0067668B">
        <w:rPr>
          <w:color w:val="4F6228" w:themeColor="accent3" w:themeShade="80"/>
        </w:rPr>
        <w:t xml:space="preserve">  # convert body contents to JSON</w:t>
      </w:r>
    </w:p>
    <w:p w14:paraId="54F902FC" w14:textId="77777777" w:rsidR="000E0A7A" w:rsidRDefault="000E0A7A" w:rsidP="000E0A7A">
      <w:pPr>
        <w:pStyle w:val="LabStepCodeBlockLevel2"/>
      </w:pPr>
      <w:r>
        <w:t xml:space="preserve">  $patchBodyJson = ConvertTo-Json -InputObject $patchBody -Depth 6 -Compress</w:t>
      </w:r>
    </w:p>
    <w:p w14:paraId="6FF46000" w14:textId="77777777" w:rsidR="000E0A7A" w:rsidRDefault="000E0A7A" w:rsidP="000E0A7A">
      <w:pPr>
        <w:pStyle w:val="LabStepCodeBlockLevel2"/>
      </w:pPr>
    </w:p>
    <w:p w14:paraId="0D13D3C5" w14:textId="77777777" w:rsidR="000E0A7A" w:rsidRPr="0067668B" w:rsidRDefault="000E0A7A" w:rsidP="000E0A7A">
      <w:pPr>
        <w:pStyle w:val="LabStepCodeBlockLevel2"/>
        <w:rPr>
          <w:color w:val="4F6228" w:themeColor="accent3" w:themeShade="80"/>
        </w:rPr>
      </w:pPr>
      <w:r w:rsidRPr="0067668B">
        <w:rPr>
          <w:color w:val="4F6228" w:themeColor="accent3" w:themeShade="80"/>
        </w:rPr>
        <w:t xml:space="preserve">  # execute PATCH operation to set datasource credentials</w:t>
      </w:r>
    </w:p>
    <w:p w14:paraId="4CAFD21B" w14:textId="77777777" w:rsidR="000E0A7A" w:rsidRDefault="000E0A7A" w:rsidP="000E0A7A">
      <w:pPr>
        <w:pStyle w:val="LabStepCodeBlockLevel2"/>
      </w:pPr>
      <w:r>
        <w:t xml:space="preserve">  Invoke-PowerBIRestMethod -Method Patch -Url $datasourePatchUrl -Body $patchBodyJson</w:t>
      </w:r>
    </w:p>
    <w:p w14:paraId="7D7EA00D" w14:textId="245FA4D9" w:rsidR="000E0A7A" w:rsidRDefault="000E0A7A" w:rsidP="000E0A7A">
      <w:pPr>
        <w:pStyle w:val="LabStepCodeBlockLevel2"/>
      </w:pPr>
      <w:r>
        <w:t>}</w:t>
      </w:r>
    </w:p>
    <w:p w14:paraId="204EC6B1" w14:textId="6AD5DB8B" w:rsidR="0067668B" w:rsidRDefault="0067668B" w:rsidP="0067668B">
      <w:pPr>
        <w:pStyle w:val="LabExerciseCallout"/>
      </w:pPr>
      <w:r>
        <w:t>Now that your code has patched the datasource credentials, you will be able to execute the code to start a refresh on the dataset.</w:t>
      </w:r>
    </w:p>
    <w:p w14:paraId="29AD8527" w14:textId="29546520" w:rsidR="000E0A7A" w:rsidRDefault="0067668B" w:rsidP="0067668B">
      <w:pPr>
        <w:pStyle w:val="LabStepNumbered"/>
      </w:pPr>
      <w:r>
        <w:t>Add code to refresh the dataset.</w:t>
      </w:r>
    </w:p>
    <w:p w14:paraId="25B83965" w14:textId="5909B7B1" w:rsidR="0067668B" w:rsidRDefault="0067668B" w:rsidP="0067668B">
      <w:pPr>
        <w:pStyle w:val="LabStepNumberedLevel2"/>
      </w:pPr>
      <w:r>
        <w:t xml:space="preserve">Add the following code to the bottom of </w:t>
      </w:r>
      <w:r w:rsidRPr="0067668B">
        <w:rPr>
          <w:b/>
          <w:bCs/>
        </w:rPr>
        <w:t>Exercise05.ps1</w:t>
      </w:r>
      <w:r>
        <w:t xml:space="preserve"> after the end of the </w:t>
      </w:r>
      <w:r w:rsidRPr="0067668B">
        <w:rPr>
          <w:b/>
          <w:bCs/>
        </w:rPr>
        <w:t>foreach</w:t>
      </w:r>
      <w:r>
        <w:t xml:space="preserve"> loop.</w:t>
      </w:r>
    </w:p>
    <w:p w14:paraId="26359437" w14:textId="77777777" w:rsidR="0067668B" w:rsidRPr="0067668B" w:rsidRDefault="0067668B" w:rsidP="0067668B">
      <w:pPr>
        <w:pStyle w:val="LabStepCodeBlockLevel2"/>
        <w:rPr>
          <w:color w:val="4F6228" w:themeColor="accent3" w:themeShade="80"/>
        </w:rPr>
      </w:pPr>
      <w:r w:rsidRPr="0067668B">
        <w:rPr>
          <w:color w:val="4F6228" w:themeColor="accent3" w:themeShade="80"/>
        </w:rPr>
        <w:t># parse REST URL for dataset refresh</w:t>
      </w:r>
    </w:p>
    <w:p w14:paraId="7083B8FA" w14:textId="77777777" w:rsidR="0067668B" w:rsidRDefault="0067668B" w:rsidP="0067668B">
      <w:pPr>
        <w:pStyle w:val="LabStepCodeBlockLevel2"/>
      </w:pPr>
      <w:r>
        <w:t>$datasetRefreshUrl = "groups/$workspaceId/datasets/$datasetId/refreshes"</w:t>
      </w:r>
    </w:p>
    <w:p w14:paraId="085C351A" w14:textId="77777777" w:rsidR="0067668B" w:rsidRDefault="0067668B" w:rsidP="0067668B">
      <w:pPr>
        <w:pStyle w:val="LabStepCodeBlockLevel2"/>
      </w:pPr>
    </w:p>
    <w:p w14:paraId="546DD7AC" w14:textId="77777777" w:rsidR="0067668B" w:rsidRDefault="0067668B" w:rsidP="0067668B">
      <w:pPr>
        <w:pStyle w:val="LabStepCodeBlockLevel2"/>
      </w:pPr>
      <w:r>
        <w:t>Write-Host "Starting refresh operation"</w:t>
      </w:r>
    </w:p>
    <w:p w14:paraId="14F7C84A" w14:textId="77777777" w:rsidR="0067668B" w:rsidRDefault="0067668B" w:rsidP="0067668B">
      <w:pPr>
        <w:pStyle w:val="LabStepCodeBlockLevel2"/>
      </w:pPr>
    </w:p>
    <w:p w14:paraId="00CB7A74" w14:textId="77777777" w:rsidR="0067668B" w:rsidRPr="0067668B" w:rsidRDefault="0067668B" w:rsidP="0067668B">
      <w:pPr>
        <w:pStyle w:val="LabStepCodeBlockLevel2"/>
        <w:rPr>
          <w:color w:val="4F6228" w:themeColor="accent3" w:themeShade="80"/>
        </w:rPr>
      </w:pPr>
      <w:r w:rsidRPr="0067668B">
        <w:rPr>
          <w:color w:val="4F6228" w:themeColor="accent3" w:themeShade="80"/>
        </w:rPr>
        <w:t># execute POST to begin dataset refresh</w:t>
      </w:r>
    </w:p>
    <w:p w14:paraId="64D8F67D" w14:textId="19257721" w:rsidR="0067668B" w:rsidRDefault="0067668B" w:rsidP="0067668B">
      <w:pPr>
        <w:pStyle w:val="LabStepCodeBlockLevel2"/>
      </w:pPr>
      <w:r>
        <w:t>Invoke-PowerBIRestMethod -Method Post -Url $datasetRefreshUrl -WarningAction Ignore</w:t>
      </w:r>
    </w:p>
    <w:p w14:paraId="531A2B8F" w14:textId="77777777" w:rsidR="0067668B" w:rsidRDefault="0067668B" w:rsidP="0067668B">
      <w:pPr>
        <w:pStyle w:val="LabStepNumbered"/>
      </w:pPr>
      <w:r>
        <w:t>Test the script.</w:t>
      </w:r>
    </w:p>
    <w:p w14:paraId="2E05FA0C" w14:textId="77777777" w:rsidR="0067668B" w:rsidRDefault="0067668B" w:rsidP="0067668B">
      <w:pPr>
        <w:pStyle w:val="LabStepNumberedLevel2"/>
      </w:pPr>
      <w:r>
        <w:t xml:space="preserve">Press the </w:t>
      </w:r>
      <w:r w:rsidRPr="00A90244">
        <w:rPr>
          <w:b/>
          <w:bCs/>
        </w:rPr>
        <w:t>{F5}</w:t>
      </w:r>
      <w:r>
        <w:t xml:space="preserve"> key to execute the PowerShell code in </w:t>
      </w:r>
      <w:r w:rsidRPr="00A90244">
        <w:rPr>
          <w:b/>
          <w:bCs/>
        </w:rPr>
        <w:t>Exercise0</w:t>
      </w:r>
      <w:r>
        <w:rPr>
          <w:b/>
          <w:bCs/>
        </w:rPr>
        <w:t>5</w:t>
      </w:r>
      <w:r w:rsidRPr="00A90244">
        <w:rPr>
          <w:b/>
          <w:bCs/>
        </w:rPr>
        <w:t>.ps1</w:t>
      </w:r>
      <w:r>
        <w:t xml:space="preserve"> and login when prompted.</w:t>
      </w:r>
    </w:p>
    <w:p w14:paraId="365663D2" w14:textId="01125C7B" w:rsidR="0067668B" w:rsidRDefault="0067668B" w:rsidP="0067668B">
      <w:pPr>
        <w:pStyle w:val="LabStepNumberedLevel2"/>
      </w:pPr>
      <w:r>
        <w:t xml:space="preserve">When the script runs it </w:t>
      </w:r>
      <w:r w:rsidR="008639ED">
        <w:t>indicate that it patched credentials for both datasources and started a refresh operation.</w:t>
      </w:r>
      <w:r>
        <w:t>.</w:t>
      </w:r>
    </w:p>
    <w:p w14:paraId="05904DAD" w14:textId="11B44635" w:rsidR="000E0A7A" w:rsidRDefault="0067668B" w:rsidP="000E0A7A">
      <w:pPr>
        <w:pStyle w:val="LabStepScreenshotLevel2"/>
      </w:pPr>
      <w:r>
        <w:drawing>
          <wp:inline distT="0" distB="0" distL="0" distR="0" wp14:anchorId="74DD56F0" wp14:editId="14916F38">
            <wp:extent cx="4944557" cy="1766207"/>
            <wp:effectExtent l="19050" t="19050" r="27940" b="2476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85383" cy="1780790"/>
                    </a:xfrm>
                    <a:prstGeom prst="rect">
                      <a:avLst/>
                    </a:prstGeom>
                    <a:noFill/>
                    <a:ln>
                      <a:solidFill>
                        <a:schemeClr val="tx1">
                          <a:lumMod val="50000"/>
                          <a:lumOff val="50000"/>
                        </a:schemeClr>
                      </a:solidFill>
                    </a:ln>
                  </pic:spPr>
                </pic:pic>
              </a:graphicData>
            </a:graphic>
          </wp:inline>
        </w:drawing>
      </w:r>
    </w:p>
    <w:p w14:paraId="4BF6174D" w14:textId="218B6237" w:rsidR="0067668B" w:rsidRDefault="0067668B" w:rsidP="0067668B">
      <w:pPr>
        <w:pStyle w:val="LabStepNumbered"/>
      </w:pPr>
      <w:r>
        <w:lastRenderedPageBreak/>
        <w:t xml:space="preserve">Inspect the </w:t>
      </w:r>
      <w:r w:rsidRPr="0067668B">
        <w:rPr>
          <w:b/>
          <w:bCs/>
        </w:rPr>
        <w:t>COVID-US</w:t>
      </w:r>
      <w:r>
        <w:t xml:space="preserve"> report to ensure the underlying dataset has been </w:t>
      </w:r>
      <w:r w:rsidR="008639ED">
        <w:t>refresh with the latest data</w:t>
      </w:r>
      <w:r>
        <w:t>.</w:t>
      </w:r>
    </w:p>
    <w:p w14:paraId="5B313FAE" w14:textId="1DF27A9A" w:rsidR="0067668B" w:rsidRDefault="0067668B" w:rsidP="0067668B">
      <w:pPr>
        <w:pStyle w:val="LabStepNumberedLevel2"/>
      </w:pPr>
      <w:r>
        <w:t xml:space="preserve">In the browser, return to the Power BI Service and open the </w:t>
      </w:r>
      <w:r w:rsidRPr="00F17697">
        <w:rPr>
          <w:b/>
          <w:bCs/>
        </w:rPr>
        <w:t>COVID-US</w:t>
      </w:r>
      <w:r>
        <w:t xml:space="preserve"> report</w:t>
      </w:r>
      <w:r w:rsidR="00F17697">
        <w:t>.</w:t>
      </w:r>
    </w:p>
    <w:p w14:paraId="03C445AB" w14:textId="0B5E6FF9" w:rsidR="0067668B" w:rsidRDefault="0067668B" w:rsidP="0067668B">
      <w:pPr>
        <w:pStyle w:val="LabStepNumberedLevel2"/>
      </w:pPr>
      <w:r>
        <w:t xml:space="preserve">Verify that </w:t>
      </w:r>
      <w:r w:rsidR="001C6956">
        <w:t xml:space="preserve">the latest date in the slicer now shows a more recent date than the original date of </w:t>
      </w:r>
      <w:r w:rsidR="001C6956" w:rsidRPr="001C6956">
        <w:rPr>
          <w:b/>
          <w:bCs/>
        </w:rPr>
        <w:t>8/17/2020</w:t>
      </w:r>
      <w:r w:rsidR="001C6956">
        <w:t>.</w:t>
      </w:r>
    </w:p>
    <w:p w14:paraId="55443349" w14:textId="2FF55C4B" w:rsidR="001C6956" w:rsidRDefault="001C6956" w:rsidP="001C6956">
      <w:pPr>
        <w:pStyle w:val="LabStepScreenshotLevel2"/>
      </w:pPr>
      <w:r>
        <w:drawing>
          <wp:inline distT="0" distB="0" distL="0" distR="0" wp14:anchorId="768BBFE8" wp14:editId="23BF93A1">
            <wp:extent cx="4462905" cy="839203"/>
            <wp:effectExtent l="19050" t="19050" r="13970" b="184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1">
                      <a:extLst>
                        <a:ext uri="{28A0092B-C50C-407E-A947-70E740481C1C}">
                          <a14:useLocalDpi xmlns:a14="http://schemas.microsoft.com/office/drawing/2010/main" val="0"/>
                        </a:ext>
                      </a:extLst>
                    </a:blip>
                    <a:srcRect b="57389"/>
                    <a:stretch/>
                  </pic:blipFill>
                  <pic:spPr bwMode="auto">
                    <a:xfrm>
                      <a:off x="0" y="0"/>
                      <a:ext cx="4552588" cy="856067"/>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2E274D9" w14:textId="0E18C6B9" w:rsidR="001C6956" w:rsidRDefault="001C6956" w:rsidP="001C6956">
      <w:pPr>
        <w:pStyle w:val="LabExerciseCallout"/>
      </w:pPr>
      <w:r>
        <w:t xml:space="preserve">Microsoft updates the data behind the </w:t>
      </w:r>
      <w:r w:rsidRPr="001C6956">
        <w:rPr>
          <w:b/>
          <w:bCs/>
        </w:rPr>
        <w:t>COVID-US</w:t>
      </w:r>
      <w:r>
        <w:t xml:space="preserve"> report on a daily basis. After a refresh, the </w:t>
      </w:r>
      <w:r w:rsidRPr="001C6956">
        <w:rPr>
          <w:b/>
          <w:bCs/>
        </w:rPr>
        <w:t>COVID-US</w:t>
      </w:r>
      <w:r>
        <w:t xml:space="preserve"> report should </w:t>
      </w:r>
      <w:r w:rsidR="00F17697">
        <w:t xml:space="preserve">display data results </w:t>
      </w:r>
      <w:r>
        <w:t xml:space="preserve">through </w:t>
      </w:r>
      <w:r w:rsidR="00F17697">
        <w:t xml:space="preserve">yesterday or the </w:t>
      </w:r>
      <w:r>
        <w:t>day before</w:t>
      </w:r>
      <w:r w:rsidR="00F17697">
        <w:t xml:space="preserve"> that</w:t>
      </w:r>
      <w:r>
        <w:t>.</w:t>
      </w:r>
    </w:p>
    <w:p w14:paraId="6460BE4E" w14:textId="46B6DF78" w:rsidR="002A3F81" w:rsidRDefault="002A3F81" w:rsidP="002A3F81">
      <w:pPr>
        <w:pStyle w:val="Heading3"/>
      </w:pPr>
      <w:r>
        <w:t xml:space="preserve">Exercise </w:t>
      </w:r>
      <w:r w:rsidR="00A068BE">
        <w:t>6</w:t>
      </w:r>
      <w:r>
        <w:t xml:space="preserve">: </w:t>
      </w:r>
      <w:r w:rsidR="00B81F31">
        <w:t>Write a Script to Update Dataset Parameters</w:t>
      </w:r>
    </w:p>
    <w:p w14:paraId="6E7199EA" w14:textId="3E5B4A6B" w:rsidR="002A3F81" w:rsidRDefault="002A3F81" w:rsidP="002A3F81">
      <w:pPr>
        <w:pStyle w:val="LabExerciseLeadIn"/>
      </w:pPr>
      <w:r>
        <w:t xml:space="preserve">In this exercise, </w:t>
      </w:r>
      <w:r w:rsidR="00AB3AD5">
        <w:t>you will begin by uploading a new PBIX file and patching datasource credentials for a SQL Server datasource. After that, you will write PowerShell code to update dataset parameters before triggering a dataset refresh.</w:t>
      </w:r>
    </w:p>
    <w:p w14:paraId="1A8BCA72" w14:textId="1D4045E6" w:rsidR="00C54DFF" w:rsidRDefault="00C54DFF" w:rsidP="00C54DFF">
      <w:pPr>
        <w:pStyle w:val="LabStepNumbered"/>
        <w:numPr>
          <w:ilvl w:val="0"/>
          <w:numId w:val="39"/>
        </w:numPr>
      </w:pPr>
      <w:r>
        <w:t xml:space="preserve">Create a new PowerShell script named </w:t>
      </w:r>
      <w:r w:rsidRPr="00C54DFF">
        <w:rPr>
          <w:b/>
          <w:bCs/>
        </w:rPr>
        <w:t>Exercise0</w:t>
      </w:r>
      <w:r w:rsidR="001C6956">
        <w:rPr>
          <w:b/>
          <w:bCs/>
        </w:rPr>
        <w:t>6</w:t>
      </w:r>
      <w:r w:rsidRPr="00C54DFF">
        <w:rPr>
          <w:b/>
          <w:bCs/>
        </w:rPr>
        <w:t>.ps1</w:t>
      </w:r>
      <w:r>
        <w:t>.</w:t>
      </w:r>
    </w:p>
    <w:p w14:paraId="7FE22A23" w14:textId="77777777" w:rsidR="00C54DFF" w:rsidRDefault="00C54DFF" w:rsidP="00C54DFF">
      <w:pPr>
        <w:pStyle w:val="LabStepNumberedLevel2"/>
        <w:numPr>
          <w:ilvl w:val="1"/>
          <w:numId w:val="2"/>
        </w:numPr>
      </w:pPr>
      <w:r>
        <w:t>Return to the Windows PowerShell ISE and create a new PowerShell script,</w:t>
      </w:r>
    </w:p>
    <w:p w14:paraId="22777FCC" w14:textId="633B9695" w:rsidR="00C54DFF" w:rsidRDefault="00C54DFF" w:rsidP="00C54DFF">
      <w:pPr>
        <w:pStyle w:val="LabStepNumberedLevel2"/>
        <w:numPr>
          <w:ilvl w:val="1"/>
          <w:numId w:val="2"/>
        </w:numPr>
      </w:pPr>
      <w:r>
        <w:t xml:space="preserve">Save the new PowerShell script as </w:t>
      </w:r>
      <w:r w:rsidRPr="00136EBF">
        <w:rPr>
          <w:b/>
          <w:bCs/>
        </w:rPr>
        <w:t>Exercise0</w:t>
      </w:r>
      <w:r w:rsidR="001C6956">
        <w:rPr>
          <w:b/>
          <w:bCs/>
        </w:rPr>
        <w:t>6</w:t>
      </w:r>
      <w:r w:rsidRPr="00136EBF">
        <w:rPr>
          <w:b/>
          <w:bCs/>
        </w:rPr>
        <w:t>.ps1</w:t>
      </w:r>
      <w:r>
        <w:t xml:space="preserve"> using the following path.</w:t>
      </w:r>
    </w:p>
    <w:p w14:paraId="5D6E6AFB" w14:textId="0375A084" w:rsidR="00C54DFF" w:rsidRDefault="00C54DFF" w:rsidP="00C54DFF">
      <w:pPr>
        <w:pStyle w:val="LabStepCodeBlockLevel2"/>
      </w:pPr>
      <w:r>
        <w:t>C:\DevCamp\Scripts\Exercise0</w:t>
      </w:r>
      <w:r w:rsidR="001C6956">
        <w:t>6</w:t>
      </w:r>
      <w:r>
        <w:t>.ps1</w:t>
      </w:r>
    </w:p>
    <w:p w14:paraId="60A67B18" w14:textId="1DD6D708" w:rsidR="001C6956" w:rsidRDefault="00AB3AD5" w:rsidP="000C3167">
      <w:pPr>
        <w:pStyle w:val="LabStepNumberedLevel2"/>
      </w:pPr>
      <w:r>
        <w:t xml:space="preserve">Copy and paste the following code to provide a starting point for </w:t>
      </w:r>
      <w:r w:rsidRPr="00AB3AD5">
        <w:rPr>
          <w:b/>
          <w:bCs/>
        </w:rPr>
        <w:t>Exercise06.ps1</w:t>
      </w:r>
      <w:r>
        <w:t>.</w:t>
      </w:r>
    </w:p>
    <w:p w14:paraId="44549382" w14:textId="77777777" w:rsidR="001C6956" w:rsidRDefault="001C6956" w:rsidP="001C6956">
      <w:pPr>
        <w:pStyle w:val="LabStepCodeBlockLevel2"/>
      </w:pPr>
      <w:r>
        <w:t>Write-Host</w:t>
      </w:r>
    </w:p>
    <w:p w14:paraId="7BABCAF9" w14:textId="77777777" w:rsidR="001C6956" w:rsidRDefault="001C6956" w:rsidP="001C6956">
      <w:pPr>
        <w:pStyle w:val="LabStepCodeBlockLevel2"/>
      </w:pPr>
    </w:p>
    <w:p w14:paraId="0896B01E" w14:textId="77777777" w:rsidR="001C6956" w:rsidRDefault="001C6956" w:rsidP="001C6956">
      <w:pPr>
        <w:pStyle w:val="LabStepCodeBlockLevel2"/>
      </w:pPr>
      <w:r>
        <w:t>Connect-PowerBIServiceAccount | Out-Null</w:t>
      </w:r>
    </w:p>
    <w:p w14:paraId="17EF138B" w14:textId="77777777" w:rsidR="001C6956" w:rsidRDefault="001C6956" w:rsidP="001C6956">
      <w:pPr>
        <w:pStyle w:val="LabStepCodeBlockLevel2"/>
      </w:pPr>
    </w:p>
    <w:p w14:paraId="49CD6827" w14:textId="77777777" w:rsidR="001C6956" w:rsidRDefault="001C6956" w:rsidP="001C6956">
      <w:pPr>
        <w:pStyle w:val="LabStepCodeBlockLevel2"/>
      </w:pPr>
      <w:r>
        <w:t>$workspaceName = "Dev Camp Labs"</w:t>
      </w:r>
    </w:p>
    <w:p w14:paraId="682183E5" w14:textId="77777777" w:rsidR="001C6956" w:rsidRDefault="001C6956" w:rsidP="001C6956">
      <w:pPr>
        <w:pStyle w:val="LabStepCodeBlockLevel2"/>
      </w:pPr>
    </w:p>
    <w:p w14:paraId="68CDDF53" w14:textId="3B4BEA5F" w:rsidR="001C6956" w:rsidRDefault="001C6956" w:rsidP="001C6956">
      <w:pPr>
        <w:pStyle w:val="LabStepCodeBlockLevel2"/>
      </w:pPr>
      <w:r>
        <w:t>$workspace = Get-PowerBIWorkspace -Name $</w:t>
      </w:r>
      <w:r w:rsidR="007041D2">
        <w:t>w</w:t>
      </w:r>
      <w:r>
        <w:t>orkspaceName</w:t>
      </w:r>
    </w:p>
    <w:p w14:paraId="3CFD6C03" w14:textId="77777777" w:rsidR="001C6956" w:rsidRDefault="001C6956" w:rsidP="001C6956">
      <w:pPr>
        <w:pStyle w:val="LabStepCodeBlockLevel2"/>
      </w:pPr>
    </w:p>
    <w:p w14:paraId="61258867" w14:textId="77777777" w:rsidR="001C6956" w:rsidRDefault="001C6956" w:rsidP="001C6956">
      <w:pPr>
        <w:pStyle w:val="LabStepCodeBlockLevel2"/>
      </w:pPr>
      <w:r>
        <w:t>$pbixFilePath = "$PSScriptRoot\SalesByState.pbix"</w:t>
      </w:r>
    </w:p>
    <w:p w14:paraId="77EEC509" w14:textId="77777777" w:rsidR="001C6956" w:rsidRDefault="001C6956" w:rsidP="001C6956">
      <w:pPr>
        <w:pStyle w:val="LabStepCodeBlockLevel2"/>
      </w:pPr>
    </w:p>
    <w:p w14:paraId="1E09E082" w14:textId="71184D79" w:rsidR="001C6956" w:rsidRDefault="001C6956" w:rsidP="001C6956">
      <w:pPr>
        <w:pStyle w:val="LabStepCodeBlockLevel2"/>
      </w:pPr>
      <w:r>
        <w:t>$importName = "</w:t>
      </w:r>
      <w:r w:rsidR="00C70761" w:rsidRPr="00C70761">
        <w:t>Sales Report for California</w:t>
      </w:r>
      <w:r>
        <w:t>"</w:t>
      </w:r>
    </w:p>
    <w:p w14:paraId="7BF6A6FA" w14:textId="77777777" w:rsidR="001C6956" w:rsidRDefault="001C6956" w:rsidP="001C6956">
      <w:pPr>
        <w:pStyle w:val="LabStepCodeBlockLevel2"/>
      </w:pPr>
    </w:p>
    <w:p w14:paraId="7641988B" w14:textId="77777777" w:rsidR="001C6956" w:rsidRDefault="001C6956" w:rsidP="001C6956">
      <w:pPr>
        <w:pStyle w:val="LabStepCodeBlockLevel2"/>
      </w:pPr>
      <w:r>
        <w:t>$import = New-PowerBIReport -Path $pbixFilePath -WorkspaceId $workspace.Id `</w:t>
      </w:r>
    </w:p>
    <w:p w14:paraId="4070B729" w14:textId="09406933" w:rsidR="001C6956" w:rsidRDefault="001C6956" w:rsidP="001C6956">
      <w:pPr>
        <w:pStyle w:val="LabStepCodeBlockLevel2"/>
      </w:pPr>
      <w:r>
        <w:t xml:space="preserve">                            -Name $importName -ConflictAction CreateOrOverwrite</w:t>
      </w:r>
    </w:p>
    <w:p w14:paraId="3F2F80ED" w14:textId="77777777" w:rsidR="001C6956" w:rsidRDefault="001C6956" w:rsidP="001C6956">
      <w:pPr>
        <w:pStyle w:val="LabStepCodeBlockLevel2"/>
      </w:pPr>
    </w:p>
    <w:p w14:paraId="1C71E68E" w14:textId="77777777" w:rsidR="001C6956" w:rsidRPr="00F17697" w:rsidRDefault="001C6956" w:rsidP="001C6956">
      <w:pPr>
        <w:pStyle w:val="LabStepCodeBlockLevel2"/>
        <w:rPr>
          <w:color w:val="76923C" w:themeColor="accent3" w:themeShade="BF"/>
        </w:rPr>
      </w:pPr>
      <w:r w:rsidRPr="00F17697">
        <w:rPr>
          <w:color w:val="76923C" w:themeColor="accent3" w:themeShade="BF"/>
        </w:rPr>
        <w:t># get object for new dataset</w:t>
      </w:r>
    </w:p>
    <w:p w14:paraId="58A6A2FC" w14:textId="77777777" w:rsidR="001C6956" w:rsidRDefault="001C6956" w:rsidP="001C6956">
      <w:pPr>
        <w:pStyle w:val="LabStepCodeBlockLevel2"/>
      </w:pPr>
      <w:r>
        <w:t>$dataset = Get-PowerBIDataset -WorkspaceId $workspace.Id | Where-Object Name -eq $import.Name</w:t>
      </w:r>
    </w:p>
    <w:p w14:paraId="0BC78FBE" w14:textId="77777777" w:rsidR="001C6956" w:rsidRDefault="001C6956" w:rsidP="001C6956">
      <w:pPr>
        <w:pStyle w:val="LabStepCodeBlockLevel2"/>
      </w:pPr>
    </w:p>
    <w:p w14:paraId="01E2189C" w14:textId="77777777" w:rsidR="001C6956" w:rsidRDefault="001C6956" w:rsidP="001C6956">
      <w:pPr>
        <w:pStyle w:val="LabStepCodeBlockLevel2"/>
      </w:pPr>
      <w:r>
        <w:t>$workspaceId = $workspace.Id</w:t>
      </w:r>
    </w:p>
    <w:p w14:paraId="42D0987F" w14:textId="59D6CF12" w:rsidR="001C6956" w:rsidRDefault="001C6956" w:rsidP="001C6956">
      <w:pPr>
        <w:pStyle w:val="LabStepCodeBlockLevel2"/>
      </w:pPr>
      <w:r>
        <w:t>$datasetId = $dataset.Id</w:t>
      </w:r>
    </w:p>
    <w:p w14:paraId="60D18092" w14:textId="2D0E7097" w:rsidR="00AB3AD5" w:rsidRDefault="00AB3AD5" w:rsidP="00AB3AD5">
      <w:pPr>
        <w:pStyle w:val="LabStepNumberedLevel2"/>
      </w:pPr>
      <w:r>
        <w:t xml:space="preserve">Press the </w:t>
      </w:r>
      <w:r w:rsidRPr="00A90244">
        <w:rPr>
          <w:b/>
          <w:bCs/>
        </w:rPr>
        <w:t>{F5}</w:t>
      </w:r>
      <w:r>
        <w:t xml:space="preserve"> key to execute the PowerShell code in </w:t>
      </w:r>
      <w:r w:rsidRPr="00A90244">
        <w:rPr>
          <w:b/>
          <w:bCs/>
        </w:rPr>
        <w:t>Exercise0</w:t>
      </w:r>
      <w:r w:rsidR="00F17697">
        <w:rPr>
          <w:b/>
          <w:bCs/>
        </w:rPr>
        <w:t>6</w:t>
      </w:r>
      <w:r w:rsidRPr="00A90244">
        <w:rPr>
          <w:b/>
          <w:bCs/>
        </w:rPr>
        <w:t>.ps1</w:t>
      </w:r>
      <w:r>
        <w:t xml:space="preserve"> and login when prompted.</w:t>
      </w:r>
    </w:p>
    <w:p w14:paraId="1E020F93" w14:textId="35A87422" w:rsidR="00F17697" w:rsidRDefault="00F17697" w:rsidP="000C3167">
      <w:pPr>
        <w:pStyle w:val="LabStepNumberedLevel2"/>
      </w:pPr>
      <w:r>
        <w:t xml:space="preserve">After the script runs, return the </w:t>
      </w:r>
      <w:r w:rsidRPr="00F17697">
        <w:rPr>
          <w:b/>
          <w:bCs/>
        </w:rPr>
        <w:t xml:space="preserve">Dev Camp Labs </w:t>
      </w:r>
      <w:r w:rsidRPr="008639ED">
        <w:t>workspace</w:t>
      </w:r>
      <w:r>
        <w:t xml:space="preserve"> in the browser and verify that there is a new report and dataset named </w:t>
      </w:r>
      <w:r w:rsidRPr="00F17697">
        <w:rPr>
          <w:b/>
          <w:bCs/>
        </w:rPr>
        <w:t>Sales Report for California</w:t>
      </w:r>
      <w:r>
        <w:t>.</w:t>
      </w:r>
    </w:p>
    <w:p w14:paraId="1CC3D61E" w14:textId="3A51019C" w:rsidR="001C6956" w:rsidRDefault="00C70761" w:rsidP="00AB3AD5">
      <w:pPr>
        <w:pStyle w:val="LabStepScreenshotLevel2"/>
      </w:pPr>
      <w:r>
        <w:drawing>
          <wp:inline distT="0" distB="0" distL="0" distR="0" wp14:anchorId="1D404B66" wp14:editId="1D3483D9">
            <wp:extent cx="2207846" cy="975561"/>
            <wp:effectExtent l="19050" t="19050" r="21590" b="152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47399" cy="993038"/>
                    </a:xfrm>
                    <a:prstGeom prst="rect">
                      <a:avLst/>
                    </a:prstGeom>
                    <a:noFill/>
                    <a:ln>
                      <a:solidFill>
                        <a:schemeClr val="tx1">
                          <a:lumMod val="50000"/>
                          <a:lumOff val="50000"/>
                        </a:schemeClr>
                      </a:solidFill>
                    </a:ln>
                  </pic:spPr>
                </pic:pic>
              </a:graphicData>
            </a:graphic>
          </wp:inline>
        </w:drawing>
      </w:r>
    </w:p>
    <w:p w14:paraId="50B7896C" w14:textId="3AF9777D" w:rsidR="00F17697" w:rsidRPr="00F17697" w:rsidRDefault="00F17697" w:rsidP="00F17697">
      <w:pPr>
        <w:pStyle w:val="LabExerciseCallout"/>
      </w:pPr>
      <w:r>
        <w:t xml:space="preserve">Note the call to </w:t>
      </w:r>
      <w:r w:rsidRPr="00F17697">
        <w:rPr>
          <w:b/>
          <w:bCs/>
        </w:rPr>
        <w:t>New-</w:t>
      </w:r>
      <w:proofErr w:type="spellStart"/>
      <w:r w:rsidRPr="00F17697">
        <w:rPr>
          <w:b/>
          <w:bCs/>
        </w:rPr>
        <w:t>PowerBIReport</w:t>
      </w:r>
      <w:proofErr w:type="spellEnd"/>
      <w:r>
        <w:t xml:space="preserve"> in this script uses the optional </w:t>
      </w:r>
      <w:r w:rsidRPr="00F17697">
        <w:rPr>
          <w:b/>
          <w:bCs/>
        </w:rPr>
        <w:t>-Name</w:t>
      </w:r>
      <w:r>
        <w:t xml:space="preserve"> parameter. The </w:t>
      </w:r>
      <w:r>
        <w:rPr>
          <w:b/>
          <w:bCs/>
        </w:rPr>
        <w:t>-Name</w:t>
      </w:r>
      <w:r>
        <w:t xml:space="preserve"> parameter makes it possible to give the new dataset and the new report a name that is different from the imported PBIX file name.</w:t>
      </w:r>
    </w:p>
    <w:p w14:paraId="5F6482AD" w14:textId="13166575" w:rsidR="000C3167" w:rsidRDefault="000C3167" w:rsidP="000C3167">
      <w:pPr>
        <w:pStyle w:val="LabStepNumberedLevel2"/>
      </w:pPr>
      <w:r>
        <w:lastRenderedPageBreak/>
        <w:t xml:space="preserve">Open the new report named </w:t>
      </w:r>
      <w:r w:rsidRPr="000C3167">
        <w:rPr>
          <w:b/>
          <w:bCs/>
        </w:rPr>
        <w:t>Sales Report for California</w:t>
      </w:r>
      <w:r>
        <w:t xml:space="preserve"> to see what it looks like.</w:t>
      </w:r>
    </w:p>
    <w:p w14:paraId="610F4A6F" w14:textId="198D7B17" w:rsidR="000C3167" w:rsidRDefault="000C3167" w:rsidP="000C3167">
      <w:pPr>
        <w:pStyle w:val="LabStepScreenshotLevel2"/>
      </w:pPr>
      <w:r>
        <w:drawing>
          <wp:inline distT="0" distB="0" distL="0" distR="0" wp14:anchorId="233AE267" wp14:editId="39CE1F8F">
            <wp:extent cx="3638550" cy="1836803"/>
            <wp:effectExtent l="19050" t="19050" r="19050"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710613" cy="1873182"/>
                    </a:xfrm>
                    <a:prstGeom prst="rect">
                      <a:avLst/>
                    </a:prstGeom>
                    <a:noFill/>
                    <a:ln>
                      <a:solidFill>
                        <a:schemeClr val="tx1">
                          <a:lumMod val="50000"/>
                          <a:lumOff val="50000"/>
                        </a:schemeClr>
                      </a:solidFill>
                    </a:ln>
                  </pic:spPr>
                </pic:pic>
              </a:graphicData>
            </a:graphic>
          </wp:inline>
        </w:drawing>
      </w:r>
    </w:p>
    <w:p w14:paraId="63B7E038" w14:textId="687F64D8" w:rsidR="00D4525B" w:rsidRPr="00BB5E66" w:rsidRDefault="00D4525B" w:rsidP="00D4525B">
      <w:pPr>
        <w:pStyle w:val="LabExerciseCallout"/>
      </w:pPr>
      <w:r>
        <w:t xml:space="preserve">The </w:t>
      </w:r>
      <w:r w:rsidR="00BB5E66">
        <w:t xml:space="preserve">PBIX file named </w:t>
      </w:r>
      <w:proofErr w:type="spellStart"/>
      <w:r w:rsidR="00BB5E66" w:rsidRPr="00BB5E66">
        <w:rPr>
          <w:b/>
          <w:bCs/>
        </w:rPr>
        <w:t>SalesByState.pbix</w:t>
      </w:r>
      <w:proofErr w:type="spellEnd"/>
      <w:r w:rsidR="00BB5E66">
        <w:t xml:space="preserve"> contains a dataset parameter named </w:t>
      </w:r>
      <w:r w:rsidR="00BB5E66" w:rsidRPr="008639ED">
        <w:rPr>
          <w:b/>
          <w:bCs/>
        </w:rPr>
        <w:t>State</w:t>
      </w:r>
      <w:r w:rsidR="00BB5E66">
        <w:t xml:space="preserve"> which is used to filter which customers are imported during a data refresh operation. If you are curious, you can open </w:t>
      </w:r>
      <w:proofErr w:type="spellStart"/>
      <w:r w:rsidR="00BB5E66" w:rsidRPr="00BB5E66">
        <w:rPr>
          <w:b/>
          <w:bCs/>
        </w:rPr>
        <w:t>SalesByState.pbix</w:t>
      </w:r>
      <w:proofErr w:type="spellEnd"/>
      <w:r w:rsidR="00BB5E66">
        <w:t xml:space="preserve"> in Power BI Desktop to see a query defined using a filter defined by a dataset parameter.</w:t>
      </w:r>
    </w:p>
    <w:p w14:paraId="517598E4" w14:textId="509AD830" w:rsidR="001C6956" w:rsidRDefault="00F17697" w:rsidP="00F54A12">
      <w:pPr>
        <w:pStyle w:val="LabStepNumbered"/>
      </w:pPr>
      <w:r>
        <w:t xml:space="preserve">Add the PowerShell code to </w:t>
      </w:r>
      <w:r w:rsidR="000C3167">
        <w:t>patch SQL datasource credentials.</w:t>
      </w:r>
    </w:p>
    <w:p w14:paraId="031DA510" w14:textId="24210558" w:rsidR="00C70761" w:rsidRDefault="000C3167" w:rsidP="00C70761">
      <w:pPr>
        <w:pStyle w:val="LabStepNumberedLevel2"/>
      </w:pPr>
      <w:r>
        <w:t xml:space="preserve">Move to the bottom of </w:t>
      </w:r>
      <w:r w:rsidRPr="00BB5E66">
        <w:rPr>
          <w:b/>
          <w:bCs/>
        </w:rPr>
        <w:t>Exercise06.ps1</w:t>
      </w:r>
      <w:r>
        <w:t xml:space="preserve"> and add the following PowerShell code</w:t>
      </w:r>
      <w:r w:rsidR="00BB5E66">
        <w:t xml:space="preserve"> to patch the SQL datasource credentials</w:t>
      </w:r>
      <w:r>
        <w:t>.</w:t>
      </w:r>
    </w:p>
    <w:p w14:paraId="03671B59" w14:textId="77777777" w:rsidR="000C3167" w:rsidRDefault="000C3167" w:rsidP="000C3167">
      <w:pPr>
        <w:pStyle w:val="LabStepCodeBlockLevel2"/>
      </w:pPr>
      <w:r>
        <w:t>foreach($datasource in $datasources) {</w:t>
      </w:r>
    </w:p>
    <w:p w14:paraId="2590CE3F" w14:textId="77777777" w:rsidR="000C3167" w:rsidRDefault="000C3167" w:rsidP="000C3167">
      <w:pPr>
        <w:pStyle w:val="LabStepCodeBlockLevel2"/>
      </w:pPr>
      <w:r>
        <w:t xml:space="preserve">  </w:t>
      </w:r>
    </w:p>
    <w:p w14:paraId="3F45011B" w14:textId="77777777" w:rsidR="000C3167" w:rsidRDefault="000C3167" w:rsidP="000C3167">
      <w:pPr>
        <w:pStyle w:val="LabStepCodeBlockLevel2"/>
      </w:pPr>
      <w:r>
        <w:t xml:space="preserve">  $gatewayId = $datasource.gatewayId</w:t>
      </w:r>
    </w:p>
    <w:p w14:paraId="554847D1" w14:textId="77777777" w:rsidR="000C3167" w:rsidRDefault="000C3167" w:rsidP="000C3167">
      <w:pPr>
        <w:pStyle w:val="LabStepCodeBlockLevel2"/>
      </w:pPr>
      <w:r>
        <w:t xml:space="preserve">  $datasourceId = $datasource.datasourceId</w:t>
      </w:r>
    </w:p>
    <w:p w14:paraId="50F8030D" w14:textId="77777777" w:rsidR="000C3167" w:rsidRDefault="000C3167" w:rsidP="000C3167">
      <w:pPr>
        <w:pStyle w:val="LabStepCodeBlockLevel2"/>
      </w:pPr>
      <w:r>
        <w:t xml:space="preserve">  $datasourePatchUrl = "gateways/$gatewayId/datasources/$datasourceId"</w:t>
      </w:r>
    </w:p>
    <w:p w14:paraId="5599F9AA" w14:textId="77777777" w:rsidR="000C3167" w:rsidRDefault="000C3167" w:rsidP="000C3167">
      <w:pPr>
        <w:pStyle w:val="LabStepCodeBlockLevel2"/>
      </w:pPr>
    </w:p>
    <w:p w14:paraId="0F0BD6D6" w14:textId="77777777" w:rsidR="000C3167" w:rsidRDefault="000C3167" w:rsidP="000C3167">
      <w:pPr>
        <w:pStyle w:val="LabStepCodeBlockLevel2"/>
      </w:pPr>
      <w:r>
        <w:t xml:space="preserve">  Write-Host "Patching credentials for $datasourceId"</w:t>
      </w:r>
    </w:p>
    <w:p w14:paraId="543D8EAE" w14:textId="77777777" w:rsidR="000C3167" w:rsidRDefault="000C3167" w:rsidP="000C3167">
      <w:pPr>
        <w:pStyle w:val="LabStepCodeBlockLevel2"/>
      </w:pPr>
    </w:p>
    <w:p w14:paraId="5897993A" w14:textId="77777777" w:rsidR="000C3167" w:rsidRPr="000C3167" w:rsidRDefault="000C3167" w:rsidP="000C3167">
      <w:pPr>
        <w:pStyle w:val="LabStepCodeBlockLevel2"/>
        <w:rPr>
          <w:color w:val="76923C" w:themeColor="accent3" w:themeShade="BF"/>
        </w:rPr>
      </w:pPr>
      <w:r w:rsidRPr="000C3167">
        <w:rPr>
          <w:color w:val="76923C" w:themeColor="accent3" w:themeShade="BF"/>
        </w:rPr>
        <w:t xml:space="preserve">  # add credentials for SQL datasource</w:t>
      </w:r>
    </w:p>
    <w:p w14:paraId="4ADE351D" w14:textId="77777777" w:rsidR="000C3167" w:rsidRDefault="000C3167" w:rsidP="000C3167">
      <w:pPr>
        <w:pStyle w:val="LabStepCodeBlockLevel2"/>
      </w:pPr>
      <w:r>
        <w:t xml:space="preserve">  $sqlUserName = "CptStudent"</w:t>
      </w:r>
    </w:p>
    <w:p w14:paraId="49A87AB8" w14:textId="77777777" w:rsidR="000C3167" w:rsidRDefault="000C3167" w:rsidP="000C3167">
      <w:pPr>
        <w:pStyle w:val="LabStepCodeBlockLevel2"/>
      </w:pPr>
      <w:r>
        <w:t xml:space="preserve">  $sqlUserPassword = "pass@word1"</w:t>
      </w:r>
    </w:p>
    <w:p w14:paraId="5F78AEDF" w14:textId="77777777" w:rsidR="000C3167" w:rsidRDefault="000C3167" w:rsidP="000C3167">
      <w:pPr>
        <w:pStyle w:val="LabStepCodeBlockLevel2"/>
      </w:pPr>
      <w:r>
        <w:t xml:space="preserve">  </w:t>
      </w:r>
    </w:p>
    <w:p w14:paraId="33D98C89" w14:textId="77777777" w:rsidR="000C3167" w:rsidRPr="000C3167" w:rsidRDefault="000C3167" w:rsidP="000C3167">
      <w:pPr>
        <w:pStyle w:val="LabStepCodeBlockLevel2"/>
        <w:rPr>
          <w:color w:val="76923C" w:themeColor="accent3" w:themeShade="BF"/>
        </w:rPr>
      </w:pPr>
      <w:r w:rsidRPr="000C3167">
        <w:rPr>
          <w:color w:val="76923C" w:themeColor="accent3" w:themeShade="BF"/>
        </w:rPr>
        <w:t xml:space="preserve">  # create HTTP request body to patch datasource credentials</w:t>
      </w:r>
    </w:p>
    <w:p w14:paraId="3BF13059" w14:textId="77777777" w:rsidR="000C3167" w:rsidRDefault="000C3167" w:rsidP="000C3167">
      <w:pPr>
        <w:pStyle w:val="LabStepCodeBlockLevel2"/>
      </w:pPr>
      <w:r>
        <w:t xml:space="preserve">  $userNameJson = "{""name"":""username"",""value"":""$sqlUserName""}"</w:t>
      </w:r>
    </w:p>
    <w:p w14:paraId="2ED8923C" w14:textId="77777777" w:rsidR="000C3167" w:rsidRDefault="000C3167" w:rsidP="000C3167">
      <w:pPr>
        <w:pStyle w:val="LabStepCodeBlockLevel2"/>
      </w:pPr>
      <w:r>
        <w:t xml:space="preserve">  $passwordJson = "{""name"":""password"",""value"":""$sqlUserPassword""}"</w:t>
      </w:r>
    </w:p>
    <w:p w14:paraId="456EE1B6" w14:textId="77777777" w:rsidR="000C3167" w:rsidRDefault="000C3167" w:rsidP="000C3167">
      <w:pPr>
        <w:pStyle w:val="LabStepCodeBlockLevel2"/>
      </w:pPr>
    </w:p>
    <w:p w14:paraId="49D5DBC2" w14:textId="77777777" w:rsidR="000C3167" w:rsidRDefault="000C3167" w:rsidP="000C3167">
      <w:pPr>
        <w:pStyle w:val="LabStepCodeBlockLevel2"/>
      </w:pPr>
      <w:r>
        <w:t xml:space="preserve">  $patchBody = @{</w:t>
      </w:r>
    </w:p>
    <w:p w14:paraId="2C5C76BF" w14:textId="77777777" w:rsidR="000C3167" w:rsidRDefault="000C3167" w:rsidP="000C3167">
      <w:pPr>
        <w:pStyle w:val="LabStepCodeBlockLevel2"/>
      </w:pPr>
      <w:r>
        <w:t xml:space="preserve">    "credentialDetails" = @{</w:t>
      </w:r>
    </w:p>
    <w:p w14:paraId="72444BFC" w14:textId="77777777" w:rsidR="000C3167" w:rsidRDefault="000C3167" w:rsidP="000C3167">
      <w:pPr>
        <w:pStyle w:val="LabStepCodeBlockLevel2"/>
      </w:pPr>
      <w:r>
        <w:t xml:space="preserve">      "credentials" = "{""credentialData"":[ $userNameJson, $passwordJson ]}"</w:t>
      </w:r>
    </w:p>
    <w:p w14:paraId="4123F124" w14:textId="77777777" w:rsidR="000C3167" w:rsidRDefault="000C3167" w:rsidP="000C3167">
      <w:pPr>
        <w:pStyle w:val="LabStepCodeBlockLevel2"/>
      </w:pPr>
      <w:r>
        <w:t xml:space="preserve">      "credentialType" = "Basic"</w:t>
      </w:r>
    </w:p>
    <w:p w14:paraId="1AE6CFD1" w14:textId="77777777" w:rsidR="000C3167" w:rsidRDefault="000C3167" w:rsidP="000C3167">
      <w:pPr>
        <w:pStyle w:val="LabStepCodeBlockLevel2"/>
      </w:pPr>
      <w:r>
        <w:t xml:space="preserve">      "encryptedConnection" =  "NotEncrypted"</w:t>
      </w:r>
    </w:p>
    <w:p w14:paraId="23BF4152" w14:textId="77777777" w:rsidR="000C3167" w:rsidRDefault="000C3167" w:rsidP="000C3167">
      <w:pPr>
        <w:pStyle w:val="LabStepCodeBlockLevel2"/>
      </w:pPr>
      <w:r>
        <w:t xml:space="preserve">      "encryptionAlgorithm" = "None"</w:t>
      </w:r>
    </w:p>
    <w:p w14:paraId="7B39A9B2" w14:textId="77777777" w:rsidR="000C3167" w:rsidRDefault="000C3167" w:rsidP="000C3167">
      <w:pPr>
        <w:pStyle w:val="LabStepCodeBlockLevel2"/>
      </w:pPr>
      <w:r>
        <w:t xml:space="preserve">      "privacyLevel" = "Organizational"</w:t>
      </w:r>
    </w:p>
    <w:p w14:paraId="6E3019BB" w14:textId="77777777" w:rsidR="000C3167" w:rsidRDefault="000C3167" w:rsidP="000C3167">
      <w:pPr>
        <w:pStyle w:val="LabStepCodeBlockLevel2"/>
      </w:pPr>
      <w:r>
        <w:t xml:space="preserve">    }</w:t>
      </w:r>
    </w:p>
    <w:p w14:paraId="465815BE" w14:textId="77777777" w:rsidR="000C3167" w:rsidRDefault="000C3167" w:rsidP="000C3167">
      <w:pPr>
        <w:pStyle w:val="LabStepCodeBlockLevel2"/>
      </w:pPr>
      <w:r>
        <w:t xml:space="preserve">  }</w:t>
      </w:r>
    </w:p>
    <w:p w14:paraId="3C46E8C6" w14:textId="77777777" w:rsidR="000C3167" w:rsidRDefault="000C3167" w:rsidP="000C3167">
      <w:pPr>
        <w:pStyle w:val="LabStepCodeBlockLevel2"/>
      </w:pPr>
    </w:p>
    <w:p w14:paraId="075CCA1A" w14:textId="77777777" w:rsidR="000C3167" w:rsidRPr="000C3167" w:rsidRDefault="000C3167" w:rsidP="000C3167">
      <w:pPr>
        <w:pStyle w:val="LabStepCodeBlockLevel2"/>
        <w:rPr>
          <w:color w:val="76923C" w:themeColor="accent3" w:themeShade="BF"/>
        </w:rPr>
      </w:pPr>
      <w:r w:rsidRPr="000C3167">
        <w:rPr>
          <w:color w:val="76923C" w:themeColor="accent3" w:themeShade="BF"/>
        </w:rPr>
        <w:t xml:space="preserve">  # convert body contents to JSON</w:t>
      </w:r>
    </w:p>
    <w:p w14:paraId="0DC1F694" w14:textId="77777777" w:rsidR="000C3167" w:rsidRDefault="000C3167" w:rsidP="000C3167">
      <w:pPr>
        <w:pStyle w:val="LabStepCodeBlockLevel2"/>
      </w:pPr>
      <w:r>
        <w:t xml:space="preserve">  $patchBodyJson = ConvertTo-Json -InputObject $patchBody -Depth 6 -Compress</w:t>
      </w:r>
    </w:p>
    <w:p w14:paraId="651D48E8" w14:textId="77777777" w:rsidR="000C3167" w:rsidRDefault="000C3167" w:rsidP="000C3167">
      <w:pPr>
        <w:pStyle w:val="LabStepCodeBlockLevel2"/>
      </w:pPr>
    </w:p>
    <w:p w14:paraId="2F82CE83" w14:textId="77777777" w:rsidR="000C3167" w:rsidRPr="000C3167" w:rsidRDefault="000C3167" w:rsidP="000C3167">
      <w:pPr>
        <w:pStyle w:val="LabStepCodeBlockLevel2"/>
        <w:rPr>
          <w:color w:val="76923C" w:themeColor="accent3" w:themeShade="BF"/>
        </w:rPr>
      </w:pPr>
      <w:r w:rsidRPr="000C3167">
        <w:rPr>
          <w:color w:val="76923C" w:themeColor="accent3" w:themeShade="BF"/>
        </w:rPr>
        <w:t xml:space="preserve">  # execute PATCH operation to set datasource credentials</w:t>
      </w:r>
    </w:p>
    <w:p w14:paraId="5AB651F7" w14:textId="130A8D76" w:rsidR="000C3167" w:rsidRDefault="000C3167" w:rsidP="00051486">
      <w:pPr>
        <w:pStyle w:val="LabStepCodeBlockLevel2"/>
      </w:pPr>
      <w:r>
        <w:t xml:space="preserve">  Invoke-PowerBIRestMethod -Method Patch -Url $datasourePatchUrl -Body $patchBodyJson</w:t>
      </w:r>
    </w:p>
    <w:p w14:paraId="228A2857" w14:textId="1F7368EB" w:rsidR="000C3167" w:rsidRDefault="000C3167" w:rsidP="000C3167">
      <w:pPr>
        <w:pStyle w:val="LabStepCodeBlockLevel2"/>
      </w:pPr>
      <w:r>
        <w:t>}</w:t>
      </w:r>
    </w:p>
    <w:p w14:paraId="74200DFA" w14:textId="61C882F9" w:rsidR="00AB3AD5" w:rsidRDefault="00BB5E66" w:rsidP="00F54A12">
      <w:pPr>
        <w:pStyle w:val="LabStepNumbered"/>
      </w:pPr>
      <w:r>
        <w:t>Add code to refresh the imported dataset</w:t>
      </w:r>
    </w:p>
    <w:p w14:paraId="17BB693A" w14:textId="4AD004C6" w:rsidR="000C3167" w:rsidRDefault="00BB5E66" w:rsidP="000C3167">
      <w:pPr>
        <w:pStyle w:val="LabStepNumberedLevel2"/>
      </w:pPr>
      <w:r>
        <w:t xml:space="preserve">Move to the end of </w:t>
      </w:r>
      <w:r w:rsidRPr="00BB5E66">
        <w:rPr>
          <w:b/>
          <w:bCs/>
        </w:rPr>
        <w:t>Exercise06.ps1</w:t>
      </w:r>
      <w:r>
        <w:t xml:space="preserve"> after the </w:t>
      </w:r>
      <w:r w:rsidRPr="008639ED">
        <w:rPr>
          <w:b/>
          <w:bCs/>
        </w:rPr>
        <w:t>foreach</w:t>
      </w:r>
      <w:r>
        <w:t xml:space="preserve"> loop and add the following code to trigger a dataset refresh.</w:t>
      </w:r>
    </w:p>
    <w:p w14:paraId="4690DD2A" w14:textId="77777777" w:rsidR="000C3167" w:rsidRPr="000C3167" w:rsidRDefault="000C3167" w:rsidP="000C3167">
      <w:pPr>
        <w:pStyle w:val="LabStepCodeBlockLevel2"/>
        <w:rPr>
          <w:color w:val="76923C" w:themeColor="accent3" w:themeShade="BF"/>
        </w:rPr>
      </w:pPr>
      <w:r w:rsidRPr="000C3167">
        <w:rPr>
          <w:color w:val="76923C" w:themeColor="accent3" w:themeShade="BF"/>
        </w:rPr>
        <w:t># parse REST URL for dataset refresh</w:t>
      </w:r>
    </w:p>
    <w:p w14:paraId="3E816867" w14:textId="77777777" w:rsidR="000C3167" w:rsidRDefault="000C3167" w:rsidP="000C3167">
      <w:pPr>
        <w:pStyle w:val="LabStepCodeBlockLevel2"/>
      </w:pPr>
      <w:r>
        <w:t>$datasetRefreshUrl = "groups/$workspaceId/datasets/$datasetId/refreshes"</w:t>
      </w:r>
    </w:p>
    <w:p w14:paraId="058F1096" w14:textId="77777777" w:rsidR="000C3167" w:rsidRDefault="000C3167" w:rsidP="000C3167">
      <w:pPr>
        <w:pStyle w:val="LabStepCodeBlockLevel2"/>
      </w:pPr>
    </w:p>
    <w:p w14:paraId="5C7C03D0" w14:textId="77777777" w:rsidR="000C3167" w:rsidRDefault="000C3167" w:rsidP="000C3167">
      <w:pPr>
        <w:pStyle w:val="LabStepCodeBlockLevel2"/>
      </w:pPr>
      <w:r>
        <w:t>Write-Host "Starting refresh operation"</w:t>
      </w:r>
    </w:p>
    <w:p w14:paraId="1CAB1AAE" w14:textId="77777777" w:rsidR="000C3167" w:rsidRDefault="000C3167" w:rsidP="000C3167">
      <w:pPr>
        <w:pStyle w:val="LabStepCodeBlockLevel2"/>
      </w:pPr>
    </w:p>
    <w:p w14:paraId="6B2B5010" w14:textId="77777777" w:rsidR="000C3167" w:rsidRPr="000C3167" w:rsidRDefault="000C3167" w:rsidP="000C3167">
      <w:pPr>
        <w:pStyle w:val="LabStepCodeBlockLevel2"/>
        <w:rPr>
          <w:color w:val="76923C" w:themeColor="accent3" w:themeShade="BF"/>
        </w:rPr>
      </w:pPr>
      <w:r w:rsidRPr="000C3167">
        <w:rPr>
          <w:color w:val="76923C" w:themeColor="accent3" w:themeShade="BF"/>
        </w:rPr>
        <w:t># execute POST to begin dataset refresh</w:t>
      </w:r>
    </w:p>
    <w:p w14:paraId="23921158" w14:textId="77AB6142" w:rsidR="000C3167" w:rsidRDefault="000C3167" w:rsidP="000C3167">
      <w:pPr>
        <w:pStyle w:val="LabStepCodeBlockLevel2"/>
      </w:pPr>
      <w:r>
        <w:t>Invoke-PowerBIRestMethod -Method Post -Url $datasetRefreshUrl -WarningAction Ignore</w:t>
      </w:r>
    </w:p>
    <w:p w14:paraId="1445FBE4" w14:textId="3FEB67C9" w:rsidR="00BB5E66" w:rsidRDefault="00BB5E66" w:rsidP="00BB5E66">
      <w:pPr>
        <w:pStyle w:val="LabStepNumbered"/>
      </w:pPr>
      <w:r>
        <w:lastRenderedPageBreak/>
        <w:t>Test your work by running the script.</w:t>
      </w:r>
    </w:p>
    <w:p w14:paraId="7FCA384C" w14:textId="44F95FBD" w:rsidR="00051486" w:rsidRDefault="00051486" w:rsidP="00051486">
      <w:pPr>
        <w:pStyle w:val="LabStepNumberedLevel2"/>
      </w:pPr>
      <w:r>
        <w:t xml:space="preserve">Press the </w:t>
      </w:r>
      <w:r w:rsidRPr="00A90244">
        <w:rPr>
          <w:b/>
          <w:bCs/>
        </w:rPr>
        <w:t>{F5}</w:t>
      </w:r>
      <w:r>
        <w:t xml:space="preserve"> key to execute the PowerShell code in </w:t>
      </w:r>
      <w:r w:rsidRPr="00A90244">
        <w:rPr>
          <w:b/>
          <w:bCs/>
        </w:rPr>
        <w:t>Exercise0</w:t>
      </w:r>
      <w:r>
        <w:rPr>
          <w:b/>
          <w:bCs/>
        </w:rPr>
        <w:t>6</w:t>
      </w:r>
      <w:r w:rsidRPr="00A90244">
        <w:rPr>
          <w:b/>
          <w:bCs/>
        </w:rPr>
        <w:t>.ps1</w:t>
      </w:r>
      <w:r>
        <w:t xml:space="preserve"> and login when prompted.</w:t>
      </w:r>
    </w:p>
    <w:p w14:paraId="2DDAA7B5" w14:textId="584814F7" w:rsidR="00BB5E66" w:rsidRDefault="00BB5E66" w:rsidP="00051486">
      <w:pPr>
        <w:pStyle w:val="LabStepNumberedLevel2"/>
      </w:pPr>
      <w:r>
        <w:t>The script should run without any error and print out message to the console as shown below.</w:t>
      </w:r>
    </w:p>
    <w:p w14:paraId="48B97C49" w14:textId="60592457" w:rsidR="00051486" w:rsidRDefault="00051486" w:rsidP="00051486">
      <w:pPr>
        <w:pStyle w:val="LabStepScreenshotLevel2"/>
      </w:pPr>
      <w:r>
        <w:drawing>
          <wp:inline distT="0" distB="0" distL="0" distR="0" wp14:anchorId="5AC346BA" wp14:editId="26B3A3E8">
            <wp:extent cx="4136183" cy="1267260"/>
            <wp:effectExtent l="19050" t="19050" r="17145"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b="21316"/>
                    <a:stretch/>
                  </pic:blipFill>
                  <pic:spPr bwMode="auto">
                    <a:xfrm>
                      <a:off x="0" y="0"/>
                      <a:ext cx="4223130" cy="1293899"/>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6D40AED" w14:textId="5B6C93B7" w:rsidR="00BB5E66" w:rsidRDefault="00BB5E66" w:rsidP="00BB5E66">
      <w:pPr>
        <w:pStyle w:val="LabExerciseCallout"/>
      </w:pPr>
      <w:r>
        <w:t xml:space="preserve">The final work you will do in this exercise is to </w:t>
      </w:r>
      <w:r w:rsidR="008639ED">
        <w:t>update</w:t>
      </w:r>
      <w:r>
        <w:t xml:space="preserve"> the value of the </w:t>
      </w:r>
      <w:r w:rsidRPr="00BB5E66">
        <w:rPr>
          <w:b/>
          <w:bCs/>
        </w:rPr>
        <w:t>State</w:t>
      </w:r>
      <w:r>
        <w:t xml:space="preserve"> parameter. This will make it possible to import several different datasets and reports from </w:t>
      </w:r>
      <w:proofErr w:type="spellStart"/>
      <w:r w:rsidRPr="00BB5E66">
        <w:rPr>
          <w:b/>
          <w:bCs/>
        </w:rPr>
        <w:t>SalesByState.pbix</w:t>
      </w:r>
      <w:proofErr w:type="spellEnd"/>
      <w:r>
        <w:t xml:space="preserve"> and parameterized them to show </w:t>
      </w:r>
      <w:r w:rsidR="008639ED">
        <w:t xml:space="preserve">different </w:t>
      </w:r>
      <w:r>
        <w:t>report</w:t>
      </w:r>
      <w:r w:rsidR="008639ED">
        <w:t>s</w:t>
      </w:r>
      <w:r>
        <w:t xml:space="preserve"> for individual states</w:t>
      </w:r>
    </w:p>
    <w:p w14:paraId="50ED706E" w14:textId="49B644F3" w:rsidR="00051486" w:rsidRDefault="00051486" w:rsidP="00051486">
      <w:pPr>
        <w:pStyle w:val="LabStepNumbered"/>
      </w:pPr>
      <w:r>
        <w:t xml:space="preserve">Add code to </w:t>
      </w:r>
      <w:r w:rsidR="00BB5E66">
        <w:t xml:space="preserve">update the </w:t>
      </w:r>
      <w:r w:rsidR="00BB5E66" w:rsidRPr="008639ED">
        <w:rPr>
          <w:b/>
          <w:bCs/>
        </w:rPr>
        <w:t>State</w:t>
      </w:r>
      <w:r w:rsidR="00BB5E66">
        <w:t xml:space="preserve"> </w:t>
      </w:r>
      <w:r>
        <w:t xml:space="preserve">parameter </w:t>
      </w:r>
      <w:r w:rsidR="00BB5E66">
        <w:t xml:space="preserve">to a </w:t>
      </w:r>
      <w:r w:rsidR="006F1062">
        <w:t>different</w:t>
      </w:r>
      <w:r w:rsidR="00BB5E66">
        <w:t xml:space="preserve"> state</w:t>
      </w:r>
      <w:r>
        <w:t>.</w:t>
      </w:r>
    </w:p>
    <w:p w14:paraId="6FB3D970" w14:textId="4EA5ABB6" w:rsidR="00051486" w:rsidRDefault="00BB5E66" w:rsidP="00051486">
      <w:pPr>
        <w:pStyle w:val="LabStepNumberedLevel2"/>
      </w:pPr>
      <w:r>
        <w:t xml:space="preserve">Look inside </w:t>
      </w:r>
      <w:r w:rsidRPr="00BB5E66">
        <w:rPr>
          <w:b/>
          <w:bCs/>
        </w:rPr>
        <w:t>Exercise06.ps1</w:t>
      </w:r>
      <w:r>
        <w:t xml:space="preserve"> and locate the following line of code.</w:t>
      </w:r>
    </w:p>
    <w:p w14:paraId="1271500B" w14:textId="323832F3" w:rsidR="00051486" w:rsidRDefault="00051486" w:rsidP="00051486">
      <w:pPr>
        <w:pStyle w:val="LabStepCodeBlockLevel2"/>
      </w:pPr>
      <w:r>
        <w:t>$importName = "Sales Report for California"</w:t>
      </w:r>
    </w:p>
    <w:p w14:paraId="2D0B5816" w14:textId="7FBAE70C" w:rsidR="00051486" w:rsidRDefault="00BB5E66" w:rsidP="00051486">
      <w:pPr>
        <w:pStyle w:val="LabStepNumberedLevel2"/>
      </w:pPr>
      <w:r>
        <w:t xml:space="preserve">Update text for the </w:t>
      </w:r>
      <w:r w:rsidRPr="00BB5E66">
        <w:rPr>
          <w:b/>
          <w:bCs/>
        </w:rPr>
        <w:t>$</w:t>
      </w:r>
      <w:proofErr w:type="spellStart"/>
      <w:r w:rsidRPr="00BB5E66">
        <w:rPr>
          <w:b/>
          <w:bCs/>
        </w:rPr>
        <w:t>importName</w:t>
      </w:r>
      <w:proofErr w:type="spellEnd"/>
      <w:r>
        <w:t xml:space="preserve"> variable for </w:t>
      </w:r>
      <w:r w:rsidRPr="006F1062">
        <w:rPr>
          <w:b/>
          <w:bCs/>
        </w:rPr>
        <w:t>Florida</w:t>
      </w:r>
      <w:r>
        <w:t xml:space="preserve"> instead of </w:t>
      </w:r>
      <w:r w:rsidRPr="006F1062">
        <w:rPr>
          <w:b/>
          <w:bCs/>
        </w:rPr>
        <w:t>California</w:t>
      </w:r>
      <w:r>
        <w:t>.</w:t>
      </w:r>
    </w:p>
    <w:p w14:paraId="22BB1D96" w14:textId="24E30EE3" w:rsidR="00051486" w:rsidRDefault="00051486" w:rsidP="00051486">
      <w:pPr>
        <w:pStyle w:val="LabStepCodeBlockLevel2"/>
      </w:pPr>
      <w:r>
        <w:t>$importName = "Sales Report for Florida"</w:t>
      </w:r>
    </w:p>
    <w:p w14:paraId="22D6E601" w14:textId="688DDE47" w:rsidR="00051486" w:rsidRDefault="00BB5E66" w:rsidP="00051486">
      <w:pPr>
        <w:pStyle w:val="LabStepNumberedLevel2"/>
      </w:pPr>
      <w:r>
        <w:t>After</w:t>
      </w:r>
      <w:r w:rsidR="00BC77F9">
        <w:t xml:space="preserve"> the </w:t>
      </w:r>
      <w:r w:rsidR="00BC77F9" w:rsidRPr="00BC77F9">
        <w:rPr>
          <w:b/>
          <w:bCs/>
        </w:rPr>
        <w:t>$</w:t>
      </w:r>
      <w:proofErr w:type="spellStart"/>
      <w:r w:rsidR="00BC77F9" w:rsidRPr="00BC77F9">
        <w:rPr>
          <w:b/>
          <w:bCs/>
        </w:rPr>
        <w:t>importName</w:t>
      </w:r>
      <w:proofErr w:type="spellEnd"/>
      <w:r w:rsidR="00BC77F9">
        <w:t xml:space="preserve"> variable, add another variable named </w:t>
      </w:r>
      <w:r w:rsidR="00BC77F9" w:rsidRPr="00BC77F9">
        <w:rPr>
          <w:b/>
          <w:bCs/>
        </w:rPr>
        <w:t>$</w:t>
      </w:r>
      <w:proofErr w:type="spellStart"/>
      <w:r w:rsidR="00BC77F9" w:rsidRPr="00BC77F9">
        <w:rPr>
          <w:b/>
          <w:bCs/>
        </w:rPr>
        <w:t>parameterValueState</w:t>
      </w:r>
      <w:proofErr w:type="spellEnd"/>
      <w:r w:rsidR="00BC77F9">
        <w:t xml:space="preserve"> and set its value of </w:t>
      </w:r>
      <w:r w:rsidR="00BC77F9" w:rsidRPr="00BC77F9">
        <w:rPr>
          <w:b/>
          <w:bCs/>
        </w:rPr>
        <w:t>FL</w:t>
      </w:r>
      <w:r w:rsidR="00BC77F9">
        <w:t>.</w:t>
      </w:r>
    </w:p>
    <w:p w14:paraId="04DC0DC5" w14:textId="00850A5F" w:rsidR="00051486" w:rsidRPr="00051486" w:rsidRDefault="00051486" w:rsidP="00051486">
      <w:pPr>
        <w:pStyle w:val="LabStepCodeBlockLevel2"/>
        <w:rPr>
          <w:color w:val="7F7F7F" w:themeColor="text1" w:themeTint="80"/>
        </w:rPr>
      </w:pPr>
      <w:r w:rsidRPr="00051486">
        <w:rPr>
          <w:color w:val="7F7F7F" w:themeColor="text1" w:themeTint="80"/>
        </w:rPr>
        <w:t>$importName = "Sales Report for Florida"</w:t>
      </w:r>
    </w:p>
    <w:p w14:paraId="0908E90E" w14:textId="3E40CF00" w:rsidR="00051486" w:rsidRDefault="00051486" w:rsidP="00051486">
      <w:pPr>
        <w:pStyle w:val="LabStepCodeBlockLevel2"/>
      </w:pPr>
      <w:r>
        <w:t>$parameterValueState = "FL"</w:t>
      </w:r>
    </w:p>
    <w:p w14:paraId="6C8DBADA" w14:textId="6D8EA73E" w:rsidR="00051486" w:rsidRDefault="006F1062" w:rsidP="00051486">
      <w:pPr>
        <w:pStyle w:val="LabStepNumberedLevel2"/>
      </w:pPr>
      <w:r>
        <w:t xml:space="preserve">Move down in </w:t>
      </w:r>
      <w:r w:rsidR="00BC77F9" w:rsidRPr="00BC77F9">
        <w:rPr>
          <w:b/>
          <w:bCs/>
        </w:rPr>
        <w:t>Exercise06.ps1</w:t>
      </w:r>
      <w:r>
        <w:t xml:space="preserve">, </w:t>
      </w:r>
      <w:r w:rsidR="00BC77F9">
        <w:t xml:space="preserve">locate </w:t>
      </w:r>
      <w:r w:rsidR="00051486">
        <w:t>the following lines of code</w:t>
      </w:r>
      <w:r w:rsidR="00BC77F9">
        <w:t xml:space="preserve"> and </w:t>
      </w:r>
      <w:r>
        <w:t xml:space="preserve">then </w:t>
      </w:r>
      <w:r w:rsidR="00BC77F9">
        <w:t xml:space="preserve">place </w:t>
      </w:r>
      <w:r w:rsidR="00051486">
        <w:t>your cursor just below them to add new code.</w:t>
      </w:r>
    </w:p>
    <w:p w14:paraId="14462C04" w14:textId="77777777" w:rsidR="00051486" w:rsidRDefault="00051486" w:rsidP="00051486">
      <w:pPr>
        <w:pStyle w:val="LabStepCodeBlockLevel2"/>
      </w:pPr>
      <w:r>
        <w:t>$workspaceId = $workspace.Id</w:t>
      </w:r>
    </w:p>
    <w:p w14:paraId="631361CE" w14:textId="77777777" w:rsidR="00051486" w:rsidRDefault="00051486" w:rsidP="00051486">
      <w:pPr>
        <w:pStyle w:val="LabStepCodeBlockLevel2"/>
      </w:pPr>
      <w:r>
        <w:t>$datasetId = $dataset.Id</w:t>
      </w:r>
    </w:p>
    <w:p w14:paraId="03F5688F" w14:textId="1EB85B69" w:rsidR="00051486" w:rsidRDefault="00BC77F9" w:rsidP="00051486">
      <w:pPr>
        <w:pStyle w:val="LabStepNumberedLevel2"/>
      </w:pPr>
      <w:r>
        <w:t xml:space="preserve">Once you have placed your cursor, copy and paste the following code to update the </w:t>
      </w:r>
      <w:r w:rsidRPr="00BC77F9">
        <w:rPr>
          <w:b/>
          <w:bCs/>
        </w:rPr>
        <w:t>State</w:t>
      </w:r>
      <w:r>
        <w:t xml:space="preserve"> parameter.</w:t>
      </w:r>
    </w:p>
    <w:p w14:paraId="28744E6B" w14:textId="77777777" w:rsidR="006A7498" w:rsidRPr="006A7498" w:rsidRDefault="006A7498" w:rsidP="006A7498">
      <w:pPr>
        <w:pStyle w:val="LabStepCodeBlockLevel2"/>
        <w:rPr>
          <w:color w:val="4F6228" w:themeColor="accent3" w:themeShade="80"/>
        </w:rPr>
      </w:pPr>
      <w:r w:rsidRPr="006A7498">
        <w:rPr>
          <w:color w:val="4F6228" w:themeColor="accent3" w:themeShade="80"/>
        </w:rPr>
        <w:t># create REST URL to update State parameter for newly-imported dataset</w:t>
      </w:r>
    </w:p>
    <w:p w14:paraId="10F11D37" w14:textId="77777777" w:rsidR="006A7498" w:rsidRDefault="006A7498" w:rsidP="006A7498">
      <w:pPr>
        <w:pStyle w:val="LabStepCodeBlockLevel2"/>
      </w:pPr>
      <w:r>
        <w:t>$datasetParametersUrl = "groups/$workspaceId/datasets/$datasetId/Default.UpdateParameters"</w:t>
      </w:r>
    </w:p>
    <w:p w14:paraId="0CFA7F41" w14:textId="77777777" w:rsidR="006A7498" w:rsidRDefault="006A7498" w:rsidP="006A7498">
      <w:pPr>
        <w:pStyle w:val="LabStepCodeBlockLevel2"/>
      </w:pPr>
    </w:p>
    <w:p w14:paraId="00F0A3E7" w14:textId="77777777" w:rsidR="006A7498" w:rsidRPr="006A7498" w:rsidRDefault="006A7498" w:rsidP="006A7498">
      <w:pPr>
        <w:pStyle w:val="LabStepCodeBlockLevel2"/>
        <w:rPr>
          <w:color w:val="4F6228" w:themeColor="accent3" w:themeShade="80"/>
        </w:rPr>
      </w:pPr>
      <w:r w:rsidRPr="006A7498">
        <w:rPr>
          <w:color w:val="4F6228" w:themeColor="accent3" w:themeShade="80"/>
        </w:rPr>
        <w:t># parse together JSON for POST body to update dataset parameters</w:t>
      </w:r>
    </w:p>
    <w:p w14:paraId="2ACC8CBE" w14:textId="77777777" w:rsidR="006A7498" w:rsidRDefault="006A7498" w:rsidP="006A7498">
      <w:pPr>
        <w:pStyle w:val="LabStepCodeBlockLevel2"/>
      </w:pPr>
      <w:r>
        <w:t>$postBody = "{updateDetails:[{name:'State', newValue:'$parameterValueState'}]}"</w:t>
      </w:r>
    </w:p>
    <w:p w14:paraId="044014DE" w14:textId="77777777" w:rsidR="006A7498" w:rsidRDefault="006A7498" w:rsidP="006A7498">
      <w:pPr>
        <w:pStyle w:val="LabStepCodeBlockLevel2"/>
      </w:pPr>
    </w:p>
    <w:p w14:paraId="296D3E56" w14:textId="77777777" w:rsidR="006A7498" w:rsidRPr="006A7498" w:rsidRDefault="006A7498" w:rsidP="006A7498">
      <w:pPr>
        <w:pStyle w:val="LabStepCodeBlockLevel2"/>
        <w:rPr>
          <w:color w:val="4F6228" w:themeColor="accent3" w:themeShade="80"/>
        </w:rPr>
      </w:pPr>
      <w:r w:rsidRPr="006A7498">
        <w:rPr>
          <w:color w:val="4F6228" w:themeColor="accent3" w:themeShade="80"/>
        </w:rPr>
        <w:t># invoke POST operation to update dataset parameters</w:t>
      </w:r>
    </w:p>
    <w:p w14:paraId="5EFD357B" w14:textId="77777777" w:rsidR="006A7498" w:rsidRDefault="006A7498" w:rsidP="006A7498">
      <w:pPr>
        <w:pStyle w:val="LabStepCodeBlockLevel2"/>
      </w:pPr>
      <w:r>
        <w:t>Invoke-PowerBIRestMethod -Url:$datasetParametersUrl -Method:Post -Body:$postBody `</w:t>
      </w:r>
    </w:p>
    <w:p w14:paraId="41DE5269" w14:textId="32F995C6" w:rsidR="006A7498" w:rsidRDefault="006A7498" w:rsidP="006A7498">
      <w:pPr>
        <w:pStyle w:val="LabStepCodeBlockLevel2"/>
      </w:pPr>
      <w:r>
        <w:t xml:space="preserve">                         -ContentType:'application/json'</w:t>
      </w:r>
    </w:p>
    <w:p w14:paraId="03C2E71E" w14:textId="7531D467" w:rsidR="00051486" w:rsidRDefault="00051486" w:rsidP="00051486">
      <w:pPr>
        <w:pStyle w:val="LabExerciseCallout"/>
      </w:pPr>
      <w:r>
        <w:t xml:space="preserve">You are now finished writing the logic for </w:t>
      </w:r>
      <w:r w:rsidRPr="00BC77F9">
        <w:rPr>
          <w:b/>
          <w:bCs/>
        </w:rPr>
        <w:t>Exercise06.ps1</w:t>
      </w:r>
      <w:r>
        <w:t xml:space="preserve">. </w:t>
      </w:r>
      <w:r w:rsidR="006A7498">
        <w:t xml:space="preserve">If you'd like to copy and paste the </w:t>
      </w:r>
      <w:r w:rsidR="006F1062">
        <w:t xml:space="preserve">final </w:t>
      </w:r>
      <w:r w:rsidR="006A7498">
        <w:t xml:space="preserve">solution for this script all at once, you can copy and paste the code from </w:t>
      </w:r>
      <w:hyperlink r:id="rId45" w:history="1">
        <w:r w:rsidR="00554099" w:rsidRPr="00BC77F9">
          <w:rPr>
            <w:rStyle w:val="Hyperlink"/>
            <w:b/>
            <w:bCs/>
          </w:rPr>
          <w:t>Exercise06-Final.ps1</w:t>
        </w:r>
      </w:hyperlink>
      <w:r w:rsidR="00554099">
        <w:t xml:space="preserve"> in the </w:t>
      </w:r>
      <w:r w:rsidR="00554099" w:rsidRPr="00D4525B">
        <w:rPr>
          <w:b/>
          <w:bCs/>
        </w:rPr>
        <w:t>Solution</w:t>
      </w:r>
      <w:r w:rsidR="00554099">
        <w:t xml:space="preserve"> folder.</w:t>
      </w:r>
    </w:p>
    <w:p w14:paraId="0237B096" w14:textId="0B286D97" w:rsidR="00554099" w:rsidRDefault="00554099" w:rsidP="00554099">
      <w:pPr>
        <w:pStyle w:val="LabStepNumbered"/>
      </w:pPr>
      <w:r>
        <w:t>Test</w:t>
      </w:r>
      <w:r w:rsidR="00BC77F9">
        <w:t xml:space="preserve"> your work.</w:t>
      </w:r>
    </w:p>
    <w:p w14:paraId="60C493DF" w14:textId="77777777" w:rsidR="00BC77F9" w:rsidRDefault="00BC77F9" w:rsidP="00BC77F9">
      <w:pPr>
        <w:pStyle w:val="LabStepNumberedLevel2"/>
      </w:pPr>
      <w:r>
        <w:t xml:space="preserve">Press the </w:t>
      </w:r>
      <w:r w:rsidRPr="00A90244">
        <w:rPr>
          <w:b/>
          <w:bCs/>
        </w:rPr>
        <w:t>{F5}</w:t>
      </w:r>
      <w:r>
        <w:t xml:space="preserve"> key to execute the PowerShell code in </w:t>
      </w:r>
      <w:r w:rsidRPr="00A90244">
        <w:rPr>
          <w:b/>
          <w:bCs/>
        </w:rPr>
        <w:t>Exercise0</w:t>
      </w:r>
      <w:r>
        <w:rPr>
          <w:b/>
          <w:bCs/>
        </w:rPr>
        <w:t>6</w:t>
      </w:r>
      <w:r w:rsidRPr="00A90244">
        <w:rPr>
          <w:b/>
          <w:bCs/>
        </w:rPr>
        <w:t>.ps1</w:t>
      </w:r>
      <w:r>
        <w:t xml:space="preserve"> and login when prompted.</w:t>
      </w:r>
    </w:p>
    <w:p w14:paraId="05CD0D7A" w14:textId="2D677D2B" w:rsidR="00554099" w:rsidRDefault="00BC77F9" w:rsidP="00554099">
      <w:pPr>
        <w:pStyle w:val="LabStepNumberedLevel2"/>
      </w:pPr>
      <w:r>
        <w:t xml:space="preserve">Return to the </w:t>
      </w:r>
      <w:r w:rsidRPr="006F1062">
        <w:rPr>
          <w:b/>
          <w:bCs/>
        </w:rPr>
        <w:t>Dev Camp Labs</w:t>
      </w:r>
      <w:r>
        <w:t xml:space="preserve"> workspace and verify you can see a new report named </w:t>
      </w:r>
      <w:r w:rsidRPr="00BC77F9">
        <w:rPr>
          <w:b/>
          <w:bCs/>
        </w:rPr>
        <w:t>Sales Report for Florida</w:t>
      </w:r>
      <w:r>
        <w:t>.</w:t>
      </w:r>
    </w:p>
    <w:p w14:paraId="5F65424D" w14:textId="3107511F" w:rsidR="00554099" w:rsidRDefault="00554099" w:rsidP="00554099">
      <w:pPr>
        <w:pStyle w:val="LabStepScreenshotLevel2"/>
      </w:pPr>
      <w:r>
        <w:drawing>
          <wp:inline distT="0" distB="0" distL="0" distR="0" wp14:anchorId="7F8F5419" wp14:editId="2CF0C94D">
            <wp:extent cx="3312344" cy="982435"/>
            <wp:effectExtent l="19050" t="19050" r="21590" b="273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41198"/>
                    <a:stretch/>
                  </pic:blipFill>
                  <pic:spPr bwMode="auto">
                    <a:xfrm>
                      <a:off x="0" y="0"/>
                      <a:ext cx="3444016" cy="1021489"/>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0BFD8A0" w14:textId="034FFA8B" w:rsidR="00D4525B" w:rsidRDefault="00BC77F9" w:rsidP="00D4525B">
      <w:pPr>
        <w:pStyle w:val="LabStepNumberedLevel2"/>
      </w:pPr>
      <w:r>
        <w:lastRenderedPageBreak/>
        <w:t xml:space="preserve">Open the report named </w:t>
      </w:r>
      <w:r w:rsidRPr="00BC77F9">
        <w:rPr>
          <w:b/>
          <w:bCs/>
        </w:rPr>
        <w:t>Sales Report for Florida</w:t>
      </w:r>
      <w:r>
        <w:t xml:space="preserve"> and verify it shows data for Florida.</w:t>
      </w:r>
    </w:p>
    <w:p w14:paraId="2CCFB06D" w14:textId="2E4B65D0" w:rsidR="00D4525B" w:rsidRDefault="00D4525B" w:rsidP="00D4525B">
      <w:pPr>
        <w:pStyle w:val="LabStepScreenshotLevel2"/>
      </w:pPr>
      <w:r>
        <w:drawing>
          <wp:inline distT="0" distB="0" distL="0" distR="0" wp14:anchorId="526AD145" wp14:editId="77776C32">
            <wp:extent cx="5092433" cy="2717475"/>
            <wp:effectExtent l="19050" t="19050" r="13335" b="260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146933" cy="2746558"/>
                    </a:xfrm>
                    <a:prstGeom prst="rect">
                      <a:avLst/>
                    </a:prstGeom>
                    <a:noFill/>
                    <a:ln>
                      <a:solidFill>
                        <a:schemeClr val="tx1">
                          <a:lumMod val="65000"/>
                          <a:lumOff val="35000"/>
                        </a:schemeClr>
                      </a:solidFill>
                    </a:ln>
                  </pic:spPr>
                </pic:pic>
              </a:graphicData>
            </a:graphic>
          </wp:inline>
        </w:drawing>
      </w:r>
    </w:p>
    <w:p w14:paraId="1D8DA2B3" w14:textId="42FE614A" w:rsidR="00BC77F9" w:rsidRDefault="00BC77F9" w:rsidP="00BC77F9">
      <w:pPr>
        <w:pStyle w:val="LabExerciseCallout"/>
      </w:pPr>
      <w:r>
        <w:t xml:space="preserve">You have now used </w:t>
      </w:r>
      <w:proofErr w:type="spellStart"/>
      <w:r w:rsidRPr="00BC77F9">
        <w:rPr>
          <w:b/>
          <w:bCs/>
        </w:rPr>
        <w:t>SalesByState.pbix</w:t>
      </w:r>
      <w:proofErr w:type="spellEnd"/>
      <w:r>
        <w:t xml:space="preserve"> to create a report for California and a report for Florida. You will now modify </w:t>
      </w:r>
      <w:r w:rsidRPr="006F1062">
        <w:rPr>
          <w:b/>
          <w:bCs/>
        </w:rPr>
        <w:t>Exercise06.ps1</w:t>
      </w:r>
      <w:r>
        <w:t xml:space="preserve"> one more time to illustrate how a PBIX file with dataset parameters can be used to deploy multiple reports</w:t>
      </w:r>
      <w:r w:rsidR="006F1062">
        <w:t>.</w:t>
      </w:r>
    </w:p>
    <w:p w14:paraId="0770FDA7" w14:textId="5B1DD66D" w:rsidR="00D4525B" w:rsidRDefault="00BC77F9" w:rsidP="00D4525B">
      <w:pPr>
        <w:pStyle w:val="LabStepNumberedLevel2"/>
      </w:pPr>
      <w:r>
        <w:t xml:space="preserve">Return to </w:t>
      </w:r>
      <w:r w:rsidRPr="00BC77F9">
        <w:rPr>
          <w:b/>
          <w:bCs/>
        </w:rPr>
        <w:t>Exercise06.pbix</w:t>
      </w:r>
      <w:r>
        <w:t xml:space="preserve"> and locate the following lines of code.</w:t>
      </w:r>
    </w:p>
    <w:p w14:paraId="098BAD0C" w14:textId="77777777" w:rsidR="00D4525B" w:rsidRDefault="00D4525B" w:rsidP="00D4525B">
      <w:pPr>
        <w:pStyle w:val="LabStepCodeBlockLevel2"/>
      </w:pPr>
      <w:r>
        <w:t>$importName = "Sales Report for Florida"</w:t>
      </w:r>
    </w:p>
    <w:p w14:paraId="30033C20" w14:textId="4E7A59F5" w:rsidR="00D4525B" w:rsidRDefault="00D4525B" w:rsidP="00D4525B">
      <w:pPr>
        <w:pStyle w:val="LabStepCodeBlockLevel2"/>
      </w:pPr>
      <w:r>
        <w:t>$parameterValueState = "FL"</w:t>
      </w:r>
    </w:p>
    <w:p w14:paraId="5BA1A692" w14:textId="02C4852F" w:rsidR="00D4525B" w:rsidRDefault="00BC77F9" w:rsidP="00D4525B">
      <w:pPr>
        <w:pStyle w:val="LabStepNumberedLevel2"/>
      </w:pPr>
      <w:r>
        <w:t xml:space="preserve">Update these two lines as shown below to generate a third report for </w:t>
      </w:r>
      <w:r w:rsidR="006F1062">
        <w:t xml:space="preserve">the state of </w:t>
      </w:r>
      <w:r w:rsidRPr="006F1062">
        <w:rPr>
          <w:b/>
          <w:bCs/>
        </w:rPr>
        <w:t>Texas</w:t>
      </w:r>
      <w:r w:rsidR="006F1062">
        <w:t>.</w:t>
      </w:r>
    </w:p>
    <w:p w14:paraId="4FB1D60E" w14:textId="0BC4AB11" w:rsidR="00D4525B" w:rsidRDefault="00D4525B" w:rsidP="00D4525B">
      <w:pPr>
        <w:pStyle w:val="LabStepCodeBlockLevel2"/>
      </w:pPr>
      <w:r>
        <w:t>$importName = "Sales Report for Texas"</w:t>
      </w:r>
    </w:p>
    <w:p w14:paraId="3AB68763" w14:textId="16EEFBCE" w:rsidR="00D4525B" w:rsidRDefault="00D4525B" w:rsidP="00D4525B">
      <w:pPr>
        <w:pStyle w:val="LabStepCodeBlockLevel2"/>
      </w:pPr>
      <w:r>
        <w:t>$parameterValueState = "TX"</w:t>
      </w:r>
    </w:p>
    <w:p w14:paraId="3E397023" w14:textId="77777777" w:rsidR="00BC77F9" w:rsidRDefault="00BC77F9" w:rsidP="00BC77F9">
      <w:pPr>
        <w:pStyle w:val="LabStepNumberedLevel2"/>
      </w:pPr>
      <w:r>
        <w:t xml:space="preserve">Press the </w:t>
      </w:r>
      <w:r w:rsidRPr="00A90244">
        <w:rPr>
          <w:b/>
          <w:bCs/>
        </w:rPr>
        <w:t>{F5}</w:t>
      </w:r>
      <w:r>
        <w:t xml:space="preserve"> key to execute the PowerShell code in </w:t>
      </w:r>
      <w:r w:rsidRPr="00A90244">
        <w:rPr>
          <w:b/>
          <w:bCs/>
        </w:rPr>
        <w:t>Exercise0</w:t>
      </w:r>
      <w:r>
        <w:rPr>
          <w:b/>
          <w:bCs/>
        </w:rPr>
        <w:t>6</w:t>
      </w:r>
      <w:r w:rsidRPr="00A90244">
        <w:rPr>
          <w:b/>
          <w:bCs/>
        </w:rPr>
        <w:t>.ps1</w:t>
      </w:r>
      <w:r>
        <w:t xml:space="preserve"> and login when prompted.</w:t>
      </w:r>
    </w:p>
    <w:p w14:paraId="3C8FD1EC" w14:textId="54239B71" w:rsidR="00BC77F9" w:rsidRDefault="00BC77F9" w:rsidP="00BC77F9">
      <w:pPr>
        <w:pStyle w:val="LabStepNumberedLevel2"/>
      </w:pPr>
      <w:r>
        <w:t xml:space="preserve">Return to the Dev Camp Labs workspace and verify you can see </w:t>
      </w:r>
      <w:r w:rsidR="00994F59">
        <w:t xml:space="preserve">and open the </w:t>
      </w:r>
      <w:r>
        <w:t xml:space="preserve">new report named </w:t>
      </w:r>
      <w:r w:rsidRPr="00BC77F9">
        <w:rPr>
          <w:b/>
          <w:bCs/>
        </w:rPr>
        <w:t xml:space="preserve">Sales Report for </w:t>
      </w:r>
      <w:r w:rsidR="00994F59">
        <w:rPr>
          <w:b/>
          <w:bCs/>
        </w:rPr>
        <w:t>Texas</w:t>
      </w:r>
      <w:r>
        <w:t>.</w:t>
      </w:r>
    </w:p>
    <w:p w14:paraId="43A2504E" w14:textId="0B1A9A40" w:rsidR="00D4525B" w:rsidRDefault="00D4525B" w:rsidP="00D4525B">
      <w:pPr>
        <w:pStyle w:val="LabStepScreenshotLevel2"/>
      </w:pPr>
      <w:r>
        <w:drawing>
          <wp:inline distT="0" distB="0" distL="0" distR="0" wp14:anchorId="66C0C8EC" wp14:editId="27841938">
            <wp:extent cx="5327186" cy="2778585"/>
            <wp:effectExtent l="19050" t="19050" r="26035" b="222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392647" cy="2812729"/>
                    </a:xfrm>
                    <a:prstGeom prst="rect">
                      <a:avLst/>
                    </a:prstGeom>
                    <a:noFill/>
                    <a:ln>
                      <a:solidFill>
                        <a:schemeClr val="tx1">
                          <a:lumMod val="50000"/>
                          <a:lumOff val="50000"/>
                        </a:schemeClr>
                      </a:solidFill>
                    </a:ln>
                  </pic:spPr>
                </pic:pic>
              </a:graphicData>
            </a:graphic>
          </wp:inline>
        </w:drawing>
      </w:r>
    </w:p>
    <w:p w14:paraId="25A281E7" w14:textId="6A81C74E" w:rsidR="00D4525B" w:rsidRDefault="00994F59" w:rsidP="00D4525B">
      <w:pPr>
        <w:pStyle w:val="LabExerciseCallout"/>
      </w:pPr>
      <w:r>
        <w:t>You are now finished with Exercise 6 and you have learned how parameterized datasets can provide flexibility at deployment time.</w:t>
      </w:r>
    </w:p>
    <w:p w14:paraId="00606521" w14:textId="7282E7DB" w:rsidR="00A068BE" w:rsidRDefault="00A068BE" w:rsidP="00A068BE">
      <w:pPr>
        <w:pStyle w:val="Heading3"/>
      </w:pPr>
      <w:r>
        <w:lastRenderedPageBreak/>
        <w:t xml:space="preserve">Exercise 7: Run </w:t>
      </w:r>
      <w:r w:rsidRPr="003A4F34">
        <w:t>Get-</w:t>
      </w:r>
      <w:proofErr w:type="spellStart"/>
      <w:r w:rsidRPr="003A4F34">
        <w:t>PowerBIWorkspace</w:t>
      </w:r>
      <w:proofErr w:type="spellEnd"/>
      <w:r>
        <w:t xml:space="preserve"> at Organization Scope</w:t>
      </w:r>
    </w:p>
    <w:p w14:paraId="0D1450D9" w14:textId="19E6BBE2" w:rsidR="00A068BE" w:rsidRDefault="00A068BE" w:rsidP="00A068BE">
      <w:pPr>
        <w:pStyle w:val="LabExerciseLeadIn"/>
      </w:pPr>
      <w:r>
        <w:t xml:space="preserve">In this exercise, </w:t>
      </w:r>
      <w:r w:rsidR="00845C88">
        <w:t xml:space="preserve">you will run PowerShell cmdlet </w:t>
      </w:r>
      <w:r w:rsidR="006F1062">
        <w:t xml:space="preserve">for Power BI </w:t>
      </w:r>
      <w:r w:rsidR="00845C88">
        <w:t xml:space="preserve">at Organization scope to automate tenant-level administrative tasks. Note that your user account requires Global tenant admin permissions or Power BI Service </w:t>
      </w:r>
      <w:r w:rsidR="006F1062">
        <w:t xml:space="preserve">admin </w:t>
      </w:r>
      <w:r w:rsidR="00845C88">
        <w:t>permissions to complete this exercise.</w:t>
      </w:r>
    </w:p>
    <w:p w14:paraId="5F6E4E9A" w14:textId="1974EC4D" w:rsidR="00A068BE" w:rsidRDefault="00A068BE" w:rsidP="00A068BE">
      <w:pPr>
        <w:pStyle w:val="LabStepNumbered"/>
        <w:numPr>
          <w:ilvl w:val="0"/>
          <w:numId w:val="38"/>
        </w:numPr>
      </w:pPr>
      <w:r>
        <w:t xml:space="preserve">Create a new PowerShell script named </w:t>
      </w:r>
      <w:r w:rsidRPr="00C54DFF">
        <w:rPr>
          <w:b/>
          <w:bCs/>
        </w:rPr>
        <w:t>Exercise0</w:t>
      </w:r>
      <w:r w:rsidR="006F1062">
        <w:rPr>
          <w:b/>
          <w:bCs/>
        </w:rPr>
        <w:t>7</w:t>
      </w:r>
      <w:r w:rsidRPr="00C54DFF">
        <w:rPr>
          <w:b/>
          <w:bCs/>
        </w:rPr>
        <w:t>.ps1</w:t>
      </w:r>
      <w:r>
        <w:t>.</w:t>
      </w:r>
    </w:p>
    <w:p w14:paraId="25CA53E3" w14:textId="77777777" w:rsidR="00A068BE" w:rsidRDefault="00A068BE" w:rsidP="00A068BE">
      <w:pPr>
        <w:pStyle w:val="LabStepNumberedLevel2"/>
      </w:pPr>
      <w:r>
        <w:t>Return to the Windows PowerShell ISE and create a new PowerShell script,</w:t>
      </w:r>
    </w:p>
    <w:p w14:paraId="5E00EFDF" w14:textId="6F87BC7F" w:rsidR="00A068BE" w:rsidRDefault="00A068BE" w:rsidP="00A068BE">
      <w:pPr>
        <w:pStyle w:val="LabStepNumberedLevel2"/>
      </w:pPr>
      <w:r>
        <w:t xml:space="preserve">Save the new PowerShell script as </w:t>
      </w:r>
      <w:r w:rsidRPr="00136EBF">
        <w:rPr>
          <w:b/>
          <w:bCs/>
        </w:rPr>
        <w:t>Exercise0</w:t>
      </w:r>
      <w:r w:rsidR="006F1062">
        <w:rPr>
          <w:b/>
          <w:bCs/>
        </w:rPr>
        <w:t>7</w:t>
      </w:r>
      <w:r w:rsidRPr="00136EBF">
        <w:rPr>
          <w:b/>
          <w:bCs/>
        </w:rPr>
        <w:t>.ps1</w:t>
      </w:r>
      <w:r>
        <w:t xml:space="preserve"> using the following path.</w:t>
      </w:r>
    </w:p>
    <w:p w14:paraId="64FF37FE" w14:textId="6139E7C2" w:rsidR="00A068BE" w:rsidRDefault="00A068BE" w:rsidP="00A068BE">
      <w:pPr>
        <w:pStyle w:val="LabStepCodeBlockLevel2"/>
      </w:pPr>
      <w:r>
        <w:t>C:\DevCamp\Scripts\Exercise0</w:t>
      </w:r>
      <w:r w:rsidR="00994F59">
        <w:t>7</w:t>
      </w:r>
      <w:r>
        <w:t>.ps1</w:t>
      </w:r>
    </w:p>
    <w:p w14:paraId="782B8FA6" w14:textId="38006C72" w:rsidR="00994F59" w:rsidRDefault="00994F59" w:rsidP="00A068BE">
      <w:pPr>
        <w:pStyle w:val="LabStepNumberedLevel2"/>
      </w:pPr>
      <w:r>
        <w:t xml:space="preserve">Add the following line of code as the starting point for </w:t>
      </w:r>
      <w:r w:rsidRPr="00994F59">
        <w:rPr>
          <w:b/>
          <w:bCs/>
        </w:rPr>
        <w:t>Exercise07.ps1</w:t>
      </w:r>
      <w:r>
        <w:t>.</w:t>
      </w:r>
    </w:p>
    <w:p w14:paraId="593D4BB6" w14:textId="5766445B" w:rsidR="00994F59" w:rsidRDefault="00994F59" w:rsidP="00994F59">
      <w:pPr>
        <w:pStyle w:val="LabStepCodeBlockLevel2"/>
      </w:pPr>
      <w:r w:rsidRPr="00994F59">
        <w:t>Connect-PowerBIServiceAccount | Out-Null</w:t>
      </w:r>
    </w:p>
    <w:p w14:paraId="505FAC22" w14:textId="0B99B5AD" w:rsidR="00A068BE" w:rsidRDefault="00994F59" w:rsidP="00A068BE">
      <w:pPr>
        <w:pStyle w:val="LabStepNumberedLevel2"/>
      </w:pPr>
      <w:r>
        <w:t xml:space="preserve">Add a call </w:t>
      </w:r>
      <w:r w:rsidRPr="006F1062">
        <w:rPr>
          <w:b/>
          <w:bCs/>
        </w:rPr>
        <w:t>Get-</w:t>
      </w:r>
      <w:proofErr w:type="spellStart"/>
      <w:r w:rsidRPr="006F1062">
        <w:rPr>
          <w:b/>
          <w:bCs/>
        </w:rPr>
        <w:t>PowerBIWorkspace</w:t>
      </w:r>
      <w:proofErr w:type="spellEnd"/>
      <w:r w:rsidRPr="003A4F34">
        <w:t xml:space="preserve"> </w:t>
      </w:r>
      <w:r>
        <w:t xml:space="preserve">with the </w:t>
      </w:r>
      <w:r w:rsidRPr="00994F59">
        <w:rPr>
          <w:b/>
          <w:bCs/>
        </w:rPr>
        <w:t>-Scope</w:t>
      </w:r>
      <w:r w:rsidRPr="003A4F34">
        <w:t xml:space="preserve"> </w:t>
      </w:r>
      <w:r>
        <w:t xml:space="preserve">parameter set to </w:t>
      </w:r>
      <w:r w:rsidRPr="00994F59">
        <w:rPr>
          <w:b/>
          <w:bCs/>
        </w:rPr>
        <w:t>Organization</w:t>
      </w:r>
      <w:r>
        <w:t>.</w:t>
      </w:r>
    </w:p>
    <w:p w14:paraId="015B69D9" w14:textId="77777777" w:rsidR="00A068BE" w:rsidRDefault="00A068BE" w:rsidP="00A068BE">
      <w:pPr>
        <w:pStyle w:val="LabStepCodeBlockLevel2"/>
      </w:pPr>
      <w:r w:rsidRPr="003A4F34">
        <w:t>Get-PowerBIWorkspace -Scope Organization</w:t>
      </w:r>
    </w:p>
    <w:p w14:paraId="2AF866FA" w14:textId="38290BCB" w:rsidR="00A068BE" w:rsidRDefault="00845C88" w:rsidP="00A068BE">
      <w:pPr>
        <w:pStyle w:val="LabStepNumberedLevel2"/>
      </w:pPr>
      <w:r>
        <w:t xml:space="preserve">Modify the call to </w:t>
      </w:r>
      <w:r w:rsidRPr="00845C88">
        <w:rPr>
          <w:b/>
          <w:bCs/>
        </w:rPr>
        <w:t>Get-</w:t>
      </w:r>
      <w:proofErr w:type="spellStart"/>
      <w:r w:rsidRPr="00845C88">
        <w:rPr>
          <w:b/>
          <w:bCs/>
        </w:rPr>
        <w:t>PowerBIWorkspace</w:t>
      </w:r>
      <w:proofErr w:type="spellEnd"/>
      <w:r>
        <w:t xml:space="preserve"> by adding a </w:t>
      </w:r>
      <w:r w:rsidRPr="00845C88">
        <w:rPr>
          <w:b/>
          <w:bCs/>
        </w:rPr>
        <w:t>-Filter</w:t>
      </w:r>
      <w:r>
        <w:t xml:space="preserve"> parameter to filter out workspace that have been deleted.</w:t>
      </w:r>
    </w:p>
    <w:p w14:paraId="169340B1" w14:textId="77777777" w:rsidR="00A068BE" w:rsidRDefault="00A068BE" w:rsidP="00A068BE">
      <w:pPr>
        <w:pStyle w:val="LabStepCodeBlockLevel2"/>
      </w:pPr>
      <w:r w:rsidRPr="00845C88">
        <w:rPr>
          <w:color w:val="7F7F7F" w:themeColor="text1" w:themeTint="80"/>
        </w:rPr>
        <w:t>Get-PowerBIWorkspace -Scope Organization</w:t>
      </w:r>
      <w:r w:rsidRPr="003A4F34">
        <w:t xml:space="preserve"> -Filter "state eq 'Active'"</w:t>
      </w:r>
    </w:p>
    <w:p w14:paraId="2A258A4D" w14:textId="493D0FD4" w:rsidR="00A068BE" w:rsidRDefault="00845C88" w:rsidP="00A068BE">
      <w:pPr>
        <w:pStyle w:val="LabStepNumberedLevel2"/>
      </w:pPr>
      <w:r>
        <w:t xml:space="preserve">Use pipelining to send the output of </w:t>
      </w:r>
      <w:r w:rsidRPr="00845C88">
        <w:rPr>
          <w:b/>
          <w:bCs/>
        </w:rPr>
        <w:t>Get-</w:t>
      </w:r>
      <w:proofErr w:type="spellStart"/>
      <w:r w:rsidRPr="00845C88">
        <w:rPr>
          <w:b/>
          <w:bCs/>
        </w:rPr>
        <w:t>PowerBIWorkspace</w:t>
      </w:r>
      <w:proofErr w:type="spellEnd"/>
      <w:r>
        <w:t xml:space="preserve"> to </w:t>
      </w:r>
      <w:r w:rsidRPr="00845C88">
        <w:rPr>
          <w:b/>
          <w:bCs/>
        </w:rPr>
        <w:t>Format-Table</w:t>
      </w:r>
      <w:r>
        <w:t xml:space="preserve"> showing the </w:t>
      </w:r>
      <w:r w:rsidRPr="00845C88">
        <w:rPr>
          <w:b/>
          <w:bCs/>
        </w:rPr>
        <w:t>Name</w:t>
      </w:r>
      <w:r>
        <w:t xml:space="preserve">, </w:t>
      </w:r>
      <w:r w:rsidRPr="00845C88">
        <w:rPr>
          <w:b/>
          <w:bCs/>
        </w:rPr>
        <w:t>Type</w:t>
      </w:r>
      <w:r>
        <w:t xml:space="preserve"> and </w:t>
      </w:r>
      <w:r w:rsidRPr="00845C88">
        <w:rPr>
          <w:b/>
          <w:bCs/>
        </w:rPr>
        <w:t>Id</w:t>
      </w:r>
      <w:r>
        <w:t xml:space="preserve"> columns.</w:t>
      </w:r>
    </w:p>
    <w:p w14:paraId="7D376C72" w14:textId="77777777" w:rsidR="00A068BE" w:rsidRDefault="00A068BE" w:rsidP="00A068BE">
      <w:pPr>
        <w:pStyle w:val="LabStepCodeBlockLevel2"/>
      </w:pPr>
      <w:r w:rsidRPr="003A4F34">
        <w:t>Get-PowerBIWorkspace -Scope Organization -Filter "state eq 'Active'" | Format-Table Name, Type, Id</w:t>
      </w:r>
    </w:p>
    <w:p w14:paraId="6FC65C7C" w14:textId="27D6F2DD" w:rsidR="00845C88" w:rsidRDefault="00845C88" w:rsidP="00845C88">
      <w:pPr>
        <w:pStyle w:val="LabStepNumberedLevel2"/>
      </w:pPr>
      <w:r>
        <w:t xml:space="preserve">Press the </w:t>
      </w:r>
      <w:r w:rsidRPr="00A90244">
        <w:rPr>
          <w:b/>
          <w:bCs/>
        </w:rPr>
        <w:t>{F5}</w:t>
      </w:r>
      <w:r>
        <w:t xml:space="preserve"> key to execute the PowerShell code in </w:t>
      </w:r>
      <w:r w:rsidRPr="00A90244">
        <w:rPr>
          <w:b/>
          <w:bCs/>
        </w:rPr>
        <w:t>Exercise0</w:t>
      </w:r>
      <w:r>
        <w:rPr>
          <w:b/>
          <w:bCs/>
        </w:rPr>
        <w:t>6</w:t>
      </w:r>
      <w:r w:rsidRPr="00A90244">
        <w:rPr>
          <w:b/>
          <w:bCs/>
        </w:rPr>
        <w:t>.ps1</w:t>
      </w:r>
      <w:r>
        <w:t xml:space="preserve"> and login when prompted.</w:t>
      </w:r>
    </w:p>
    <w:p w14:paraId="7C2FDED3" w14:textId="65222093" w:rsidR="00845C88" w:rsidRDefault="00845C88" w:rsidP="00845C88">
      <w:pPr>
        <w:pStyle w:val="LabStepNumberedLevel2"/>
      </w:pPr>
      <w:r>
        <w:t>When the script runs, it should display all the active workspace in your tenant</w:t>
      </w:r>
    </w:p>
    <w:p w14:paraId="3A4C293C" w14:textId="457BC919" w:rsidR="00A068BE" w:rsidRDefault="00994F59" w:rsidP="00A068BE">
      <w:pPr>
        <w:pStyle w:val="LabStepScreenshotLevel2"/>
      </w:pPr>
      <w:r>
        <w:drawing>
          <wp:inline distT="0" distB="0" distL="0" distR="0" wp14:anchorId="3DD57BF9" wp14:editId="4B8D3291">
            <wp:extent cx="4675498" cy="1558499"/>
            <wp:effectExtent l="19050" t="19050" r="11430" b="228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83163" cy="1594387"/>
                    </a:xfrm>
                    <a:prstGeom prst="rect">
                      <a:avLst/>
                    </a:prstGeom>
                    <a:noFill/>
                    <a:ln>
                      <a:solidFill>
                        <a:schemeClr val="tx1">
                          <a:lumMod val="50000"/>
                          <a:lumOff val="50000"/>
                        </a:schemeClr>
                      </a:solidFill>
                    </a:ln>
                  </pic:spPr>
                </pic:pic>
              </a:graphicData>
            </a:graphic>
          </wp:inline>
        </w:drawing>
      </w:r>
    </w:p>
    <w:p w14:paraId="38DE948E" w14:textId="141FE1F0" w:rsidR="00845C88" w:rsidRDefault="00845C88" w:rsidP="00845C88">
      <w:pPr>
        <w:pStyle w:val="LabExerciseCallout"/>
      </w:pPr>
      <w:r>
        <w:t xml:space="preserve">Note that workspace objects returned by </w:t>
      </w:r>
      <w:r w:rsidRPr="00845C88">
        <w:rPr>
          <w:b/>
          <w:bCs/>
        </w:rPr>
        <w:t>Get-</w:t>
      </w:r>
      <w:proofErr w:type="spellStart"/>
      <w:r w:rsidRPr="00845C88">
        <w:rPr>
          <w:b/>
          <w:bCs/>
        </w:rPr>
        <w:t>PowerBIWorkspace</w:t>
      </w:r>
      <w:proofErr w:type="spellEnd"/>
      <w:r>
        <w:t xml:space="preserve"> will contain additional property when you execute this cmdlet at organization scope. Each workspace object in this example has a </w:t>
      </w:r>
      <w:r w:rsidRPr="00845C88">
        <w:rPr>
          <w:b/>
          <w:bCs/>
        </w:rPr>
        <w:t>Type</w:t>
      </w:r>
      <w:r>
        <w:t xml:space="preserve"> property that tells you whether the workspace is an V2 workspace, a V1 workspace or a personal workspace. V2 workspaces has a </w:t>
      </w:r>
      <w:r w:rsidRPr="00845C88">
        <w:rPr>
          <w:b/>
          <w:bCs/>
        </w:rPr>
        <w:t>Type</w:t>
      </w:r>
      <w:r>
        <w:t xml:space="preserve"> of </w:t>
      </w:r>
      <w:r w:rsidRPr="00845C88">
        <w:rPr>
          <w:b/>
          <w:bCs/>
        </w:rPr>
        <w:t>Workspace</w:t>
      </w:r>
      <w:r>
        <w:t xml:space="preserve">, V1 workspaces have a </w:t>
      </w:r>
      <w:r w:rsidRPr="00845C88">
        <w:rPr>
          <w:b/>
          <w:bCs/>
        </w:rPr>
        <w:t>Type</w:t>
      </w:r>
      <w:r>
        <w:t xml:space="preserve"> of </w:t>
      </w:r>
      <w:r w:rsidRPr="00845C88">
        <w:rPr>
          <w:b/>
          <w:bCs/>
        </w:rPr>
        <w:t>Group</w:t>
      </w:r>
      <w:r>
        <w:t xml:space="preserve"> and personal workspaces have a </w:t>
      </w:r>
      <w:r w:rsidRPr="00845C88">
        <w:rPr>
          <w:b/>
          <w:bCs/>
        </w:rPr>
        <w:t>Type</w:t>
      </w:r>
      <w:r>
        <w:t xml:space="preserve"> of </w:t>
      </w:r>
      <w:proofErr w:type="spellStart"/>
      <w:r w:rsidRPr="00845C88">
        <w:rPr>
          <w:b/>
          <w:bCs/>
        </w:rPr>
        <w:t>PersonalGroup</w:t>
      </w:r>
      <w:proofErr w:type="spellEnd"/>
      <w:r>
        <w:t>.</w:t>
      </w:r>
    </w:p>
    <w:p w14:paraId="4BC809E6" w14:textId="31457655" w:rsidR="002A3F81" w:rsidRDefault="006F1062" w:rsidP="00574FE2">
      <w:pPr>
        <w:pStyle w:val="LabStepNumbered"/>
      </w:pPr>
      <w:r>
        <w:t>Generate a workspace inventory report which includes a list of workspace users, datasets and reports.</w:t>
      </w:r>
    </w:p>
    <w:p w14:paraId="25AAD8BA" w14:textId="1AC5EC48" w:rsidR="00574FE2" w:rsidRDefault="006F1062" w:rsidP="00574FE2">
      <w:pPr>
        <w:pStyle w:val="LabStepNumberedLevel2"/>
      </w:pPr>
      <w:r>
        <w:t xml:space="preserve">Delete all the existing code in </w:t>
      </w:r>
      <w:r w:rsidRPr="006F1062">
        <w:rPr>
          <w:b/>
          <w:bCs/>
        </w:rPr>
        <w:t>Excersie07.ps1</w:t>
      </w:r>
      <w:r>
        <w:t xml:space="preserve"> and replace it with the code in the following code listing.</w:t>
      </w:r>
    </w:p>
    <w:p w14:paraId="26A92F87" w14:textId="77777777" w:rsidR="001B5A90" w:rsidRDefault="001B5A90" w:rsidP="001B5A90">
      <w:pPr>
        <w:pStyle w:val="LabStepCodeBlockLevel2"/>
      </w:pPr>
      <w:r>
        <w:t>Write-Host</w:t>
      </w:r>
    </w:p>
    <w:p w14:paraId="439118BF" w14:textId="77777777" w:rsidR="001B5A90" w:rsidRDefault="001B5A90" w:rsidP="001B5A90">
      <w:pPr>
        <w:pStyle w:val="LabStepCodeBlockLevel2"/>
      </w:pPr>
    </w:p>
    <w:p w14:paraId="306F34E6" w14:textId="77777777" w:rsidR="001B5A90" w:rsidRDefault="001B5A90" w:rsidP="001B5A90">
      <w:pPr>
        <w:pStyle w:val="LabStepCodeBlockLevel2"/>
      </w:pPr>
      <w:r>
        <w:t>Connect-PowerBIServiceAccount | Out-Null</w:t>
      </w:r>
    </w:p>
    <w:p w14:paraId="354D2968" w14:textId="77777777" w:rsidR="001B5A90" w:rsidRDefault="001B5A90" w:rsidP="001B5A90">
      <w:pPr>
        <w:pStyle w:val="LabStepCodeBlockLevel2"/>
      </w:pPr>
    </w:p>
    <w:p w14:paraId="6C3A4A0E" w14:textId="77777777" w:rsidR="001B5A90" w:rsidRDefault="001B5A90" w:rsidP="001B5A90">
      <w:pPr>
        <w:pStyle w:val="LabStepCodeBlockLevel2"/>
      </w:pPr>
      <w:r>
        <w:t>$workspaceName = "Dev Camp Labs"</w:t>
      </w:r>
    </w:p>
    <w:p w14:paraId="1337DBAC" w14:textId="77777777" w:rsidR="001B5A90" w:rsidRDefault="001B5A90" w:rsidP="001B5A90">
      <w:pPr>
        <w:pStyle w:val="LabStepCodeBlockLevel2"/>
      </w:pPr>
    </w:p>
    <w:p w14:paraId="60F30E34" w14:textId="77777777" w:rsidR="001B5A90" w:rsidRDefault="001B5A90" w:rsidP="001B5A90">
      <w:pPr>
        <w:pStyle w:val="LabStepCodeBlockLevel2"/>
      </w:pPr>
      <w:r>
        <w:t>$workspace = Get-PowerBIWorkspace -Name $workspaceName -Scope Organization -Include All</w:t>
      </w:r>
    </w:p>
    <w:p w14:paraId="070F285F" w14:textId="77777777" w:rsidR="001B5A90" w:rsidRDefault="001B5A90" w:rsidP="001B5A90">
      <w:pPr>
        <w:pStyle w:val="LabStepCodeBlockLevel2"/>
      </w:pPr>
      <w:r>
        <w:t>$workspaceId = $workspace.Id</w:t>
      </w:r>
    </w:p>
    <w:p w14:paraId="6B8C8699" w14:textId="77777777" w:rsidR="001B5A90" w:rsidRDefault="001B5A90" w:rsidP="001B5A90">
      <w:pPr>
        <w:pStyle w:val="LabStepCodeBlockLevel2"/>
      </w:pPr>
    </w:p>
    <w:p w14:paraId="09147D5E" w14:textId="77777777" w:rsidR="001B5A90" w:rsidRDefault="001B5A90" w:rsidP="001B5A90">
      <w:pPr>
        <w:pStyle w:val="LabStepCodeBlockLevel2"/>
      </w:pPr>
      <w:r>
        <w:t>$outputFile = "$PSScriptRoot/WorkspaceReport.txt"</w:t>
      </w:r>
    </w:p>
    <w:p w14:paraId="721A3445" w14:textId="77777777" w:rsidR="001B5A90" w:rsidRDefault="001B5A90" w:rsidP="001B5A90">
      <w:pPr>
        <w:pStyle w:val="LabStepCodeBlockLevel2"/>
      </w:pPr>
      <w:r>
        <w:t>"Inventory Report for $workspaceName ($workspaceId)" | Out-File $outputFile</w:t>
      </w:r>
    </w:p>
    <w:p w14:paraId="725432F3" w14:textId="77777777" w:rsidR="001B5A90" w:rsidRDefault="001B5A90" w:rsidP="001B5A90">
      <w:pPr>
        <w:pStyle w:val="LabStepCodeBlockLevel2"/>
      </w:pPr>
    </w:p>
    <w:p w14:paraId="0E92CC11" w14:textId="23338618" w:rsidR="001B5A90" w:rsidRDefault="001B5A90" w:rsidP="001B5A90">
      <w:pPr>
        <w:pStyle w:val="LabStepCodeBlockLevel2"/>
      </w:pPr>
      <w:r>
        <w:t>notepad.exe $outputFile</w:t>
      </w:r>
    </w:p>
    <w:p w14:paraId="05244314" w14:textId="0DF6C9B1" w:rsidR="00BD4416" w:rsidRDefault="00BD4416" w:rsidP="00BD4416">
      <w:pPr>
        <w:pStyle w:val="LabStepNumberedLevel2"/>
      </w:pPr>
      <w:r>
        <w:lastRenderedPageBreak/>
        <w:t xml:space="preserve">Press the </w:t>
      </w:r>
      <w:r w:rsidRPr="00A90244">
        <w:rPr>
          <w:b/>
          <w:bCs/>
        </w:rPr>
        <w:t>{F5}</w:t>
      </w:r>
      <w:r>
        <w:t xml:space="preserve"> key to execute the PowerShell code in </w:t>
      </w:r>
      <w:r w:rsidRPr="00A90244">
        <w:rPr>
          <w:b/>
          <w:bCs/>
        </w:rPr>
        <w:t>Exercise0</w:t>
      </w:r>
      <w:r>
        <w:rPr>
          <w:b/>
          <w:bCs/>
        </w:rPr>
        <w:t>7</w:t>
      </w:r>
      <w:r w:rsidRPr="00A90244">
        <w:rPr>
          <w:b/>
          <w:bCs/>
        </w:rPr>
        <w:t>.ps1</w:t>
      </w:r>
      <w:r>
        <w:t xml:space="preserve"> and login when prompted.</w:t>
      </w:r>
    </w:p>
    <w:p w14:paraId="4696C2AE" w14:textId="2F8AD0E3" w:rsidR="006F1062" w:rsidRDefault="00BD4416" w:rsidP="001B5A90">
      <w:pPr>
        <w:pStyle w:val="LabStepNumberedLevel2"/>
      </w:pPr>
      <w:r>
        <w:t xml:space="preserve">When the script runs, it should create and open a text file named </w:t>
      </w:r>
      <w:r w:rsidRPr="00BD4416">
        <w:rPr>
          <w:b/>
          <w:bCs/>
        </w:rPr>
        <w:t>WorkspaceReport.txt.</w:t>
      </w:r>
    </w:p>
    <w:p w14:paraId="1AA20C17" w14:textId="14DF1D23" w:rsidR="006F1062" w:rsidRDefault="00BD4416" w:rsidP="006F1062">
      <w:pPr>
        <w:pStyle w:val="LabStepScreenshotLevel2"/>
      </w:pPr>
      <w:r>
        <w:drawing>
          <wp:inline distT="0" distB="0" distL="0" distR="0" wp14:anchorId="08E8BB8F" wp14:editId="196407ED">
            <wp:extent cx="2680607" cy="934855"/>
            <wp:effectExtent l="19050" t="19050" r="24765" b="177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b="22360"/>
                    <a:stretch/>
                  </pic:blipFill>
                  <pic:spPr bwMode="auto">
                    <a:xfrm>
                      <a:off x="0" y="0"/>
                      <a:ext cx="2759288" cy="962295"/>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06ADD3C" w14:textId="68E8A6E4" w:rsidR="001B5A90" w:rsidRDefault="00BD4416" w:rsidP="001B5A90">
      <w:pPr>
        <w:pStyle w:val="LabStepNumberedLevel2"/>
      </w:pPr>
      <w:r>
        <w:t xml:space="preserve">Place your cursor in </w:t>
      </w:r>
      <w:r w:rsidRPr="00BD4416">
        <w:rPr>
          <w:b/>
          <w:bCs/>
        </w:rPr>
        <w:t>Exercise07.ps1</w:t>
      </w:r>
      <w:r>
        <w:t xml:space="preserve"> just above the line that calls </w:t>
      </w:r>
      <w:r w:rsidRPr="00BD4416">
        <w:rPr>
          <w:b/>
          <w:bCs/>
        </w:rPr>
        <w:t>notepad.exe $</w:t>
      </w:r>
      <w:proofErr w:type="spellStart"/>
      <w:r w:rsidRPr="00BD4416">
        <w:rPr>
          <w:b/>
          <w:bCs/>
        </w:rPr>
        <w:t>outputFile</w:t>
      </w:r>
      <w:proofErr w:type="spellEnd"/>
      <w:r>
        <w:t>.</w:t>
      </w:r>
    </w:p>
    <w:p w14:paraId="40576A0C" w14:textId="74BFFDD5" w:rsidR="00BD4416" w:rsidRDefault="00BD4416" w:rsidP="001B5A90">
      <w:pPr>
        <w:pStyle w:val="LabStepNumberedLevel2"/>
      </w:pPr>
      <w:r>
        <w:t>Add the following code to write out a list of workspace users.</w:t>
      </w:r>
    </w:p>
    <w:p w14:paraId="767A6DB7" w14:textId="02E5B15C" w:rsidR="000504C1" w:rsidRDefault="000504C1" w:rsidP="000504C1">
      <w:pPr>
        <w:pStyle w:val="LabStepCodeBlockLevel2"/>
      </w:pPr>
      <w:r>
        <w:t>"`n- Users:" | Out-File $outputFile -Append</w:t>
      </w:r>
    </w:p>
    <w:p w14:paraId="51CFFBCB" w14:textId="77777777" w:rsidR="000504C1" w:rsidRDefault="000504C1" w:rsidP="000504C1">
      <w:pPr>
        <w:pStyle w:val="LabStepCodeBlockLevel2"/>
      </w:pPr>
      <w:r>
        <w:t>foreach($user in $workspace.Users){</w:t>
      </w:r>
    </w:p>
    <w:p w14:paraId="32FB6D65" w14:textId="77777777" w:rsidR="000504C1" w:rsidRDefault="000504C1" w:rsidP="000504C1">
      <w:pPr>
        <w:pStyle w:val="LabStepCodeBlockLevel2"/>
      </w:pPr>
      <w:r>
        <w:t xml:space="preserve">  $userId = $user.Identifier</w:t>
      </w:r>
    </w:p>
    <w:p w14:paraId="72A07C94" w14:textId="77777777" w:rsidR="000504C1" w:rsidRDefault="000504C1" w:rsidP="000504C1">
      <w:pPr>
        <w:pStyle w:val="LabStepCodeBlockLevel2"/>
      </w:pPr>
      <w:r>
        <w:t xml:space="preserve">  $userAccessRight = $user.AccessRight</w:t>
      </w:r>
    </w:p>
    <w:p w14:paraId="11D81F26" w14:textId="77777777" w:rsidR="000504C1" w:rsidRDefault="000504C1" w:rsidP="000504C1">
      <w:pPr>
        <w:pStyle w:val="LabStepCodeBlockLevel2"/>
      </w:pPr>
      <w:r>
        <w:t xml:space="preserve">  "  - $userId ($userAccessRight)" | Out-File $outputFile -Append</w:t>
      </w:r>
    </w:p>
    <w:p w14:paraId="3C473858" w14:textId="5CF8F39B" w:rsidR="000504C1" w:rsidRDefault="000504C1" w:rsidP="000504C1">
      <w:pPr>
        <w:pStyle w:val="LabStepCodeBlockLevel2"/>
      </w:pPr>
      <w:r>
        <w:t>}</w:t>
      </w:r>
    </w:p>
    <w:p w14:paraId="0D66AB3F" w14:textId="1F8D0B63" w:rsidR="000504C1" w:rsidRDefault="00BD4416" w:rsidP="001B5A90">
      <w:pPr>
        <w:pStyle w:val="LabStepNumberedLevel2"/>
      </w:pPr>
      <w:r>
        <w:t>Move down and a</w:t>
      </w:r>
      <w:r w:rsidRPr="00BD4416">
        <w:t xml:space="preserve">dd the following code to write out a list of </w:t>
      </w:r>
      <w:r>
        <w:t>datasets</w:t>
      </w:r>
      <w:r w:rsidRPr="00BD4416">
        <w:t>.</w:t>
      </w:r>
    </w:p>
    <w:p w14:paraId="6FFED6DA" w14:textId="77777777" w:rsidR="000504C1" w:rsidRDefault="000504C1" w:rsidP="000504C1">
      <w:pPr>
        <w:pStyle w:val="LabStepCodeBlockLevel2"/>
      </w:pPr>
      <w:r>
        <w:t>"`n- Datasets:" | Out-File $outputFile -Append</w:t>
      </w:r>
    </w:p>
    <w:p w14:paraId="1E855A44" w14:textId="77777777" w:rsidR="000504C1" w:rsidRDefault="000504C1" w:rsidP="000504C1">
      <w:pPr>
        <w:pStyle w:val="LabStepCodeBlockLevel2"/>
      </w:pPr>
      <w:r>
        <w:t>foreach($dataset in $workspace.Datasets){</w:t>
      </w:r>
    </w:p>
    <w:p w14:paraId="7CE499EC" w14:textId="77777777" w:rsidR="000504C1" w:rsidRDefault="000504C1" w:rsidP="000504C1">
      <w:pPr>
        <w:pStyle w:val="LabStepCodeBlockLevel2"/>
      </w:pPr>
      <w:r>
        <w:t xml:space="preserve">  $dataset | select *</w:t>
      </w:r>
    </w:p>
    <w:p w14:paraId="68F1EDEA" w14:textId="77777777" w:rsidR="000504C1" w:rsidRDefault="000504C1" w:rsidP="000504C1">
      <w:pPr>
        <w:pStyle w:val="LabStepCodeBlockLevel2"/>
      </w:pPr>
      <w:r>
        <w:t xml:space="preserve">  $datasetName = $dataset.Name</w:t>
      </w:r>
    </w:p>
    <w:p w14:paraId="24411B87" w14:textId="77777777" w:rsidR="000504C1" w:rsidRDefault="000504C1" w:rsidP="000504C1">
      <w:pPr>
        <w:pStyle w:val="LabStepCodeBlockLevel2"/>
      </w:pPr>
      <w:r>
        <w:t xml:space="preserve">  $datasetId = $dataset.Id</w:t>
      </w:r>
    </w:p>
    <w:p w14:paraId="70C9C4A2" w14:textId="77777777" w:rsidR="000504C1" w:rsidRDefault="000504C1" w:rsidP="000504C1">
      <w:pPr>
        <w:pStyle w:val="LabStepCodeBlockLevel2"/>
      </w:pPr>
      <w:r>
        <w:t xml:space="preserve">  $ConfiguredBy = $dataset.ConfiguredBy</w:t>
      </w:r>
    </w:p>
    <w:p w14:paraId="07897CB5" w14:textId="77777777" w:rsidR="000504C1" w:rsidRDefault="000504C1" w:rsidP="000504C1">
      <w:pPr>
        <w:pStyle w:val="LabStepCodeBlockLevel2"/>
      </w:pPr>
      <w:r>
        <w:t xml:space="preserve">  $ContentProviderType = $dataset.ContentProviderType</w:t>
      </w:r>
    </w:p>
    <w:p w14:paraId="4081D6FD" w14:textId="77777777" w:rsidR="000504C1" w:rsidRDefault="000504C1" w:rsidP="000504C1">
      <w:pPr>
        <w:pStyle w:val="LabStepCodeBlockLevel2"/>
      </w:pPr>
      <w:r>
        <w:t xml:space="preserve">  "   - $datasetName ($datasetId) - $ContentProviderType - Configured by $ConfiguredBy " | Out-File $outputFile -Append</w:t>
      </w:r>
    </w:p>
    <w:p w14:paraId="2A0A9130" w14:textId="50217A55" w:rsidR="000504C1" w:rsidRDefault="000504C1" w:rsidP="000504C1">
      <w:pPr>
        <w:pStyle w:val="LabStepCodeBlockLevel2"/>
      </w:pPr>
      <w:r>
        <w:t>}</w:t>
      </w:r>
    </w:p>
    <w:p w14:paraId="5106B002" w14:textId="6FE0D9F9" w:rsidR="00BD4416" w:rsidRDefault="00BD4416" w:rsidP="00BD4416">
      <w:pPr>
        <w:pStyle w:val="LabStepNumberedLevel2"/>
      </w:pPr>
      <w:r>
        <w:t>Move down and a</w:t>
      </w:r>
      <w:r w:rsidRPr="00BD4416">
        <w:t xml:space="preserve">dd the following code to write out a list of </w:t>
      </w:r>
      <w:r>
        <w:t>reports</w:t>
      </w:r>
      <w:r w:rsidRPr="00BD4416">
        <w:t>.</w:t>
      </w:r>
    </w:p>
    <w:p w14:paraId="0DE13ABB" w14:textId="77777777" w:rsidR="000504C1" w:rsidRDefault="000504C1" w:rsidP="000504C1">
      <w:pPr>
        <w:pStyle w:val="LabStepCodeBlockLevel2"/>
      </w:pPr>
      <w:r>
        <w:t>"`n- Reports:" | Out-File $outputFile -Append</w:t>
      </w:r>
    </w:p>
    <w:p w14:paraId="1496D501" w14:textId="77777777" w:rsidR="000504C1" w:rsidRDefault="000504C1" w:rsidP="000504C1">
      <w:pPr>
        <w:pStyle w:val="LabStepCodeBlockLevel2"/>
      </w:pPr>
      <w:r>
        <w:t>foreach($report in $workspace.Reports){</w:t>
      </w:r>
    </w:p>
    <w:p w14:paraId="79763C42" w14:textId="77777777" w:rsidR="000504C1" w:rsidRDefault="000504C1" w:rsidP="000504C1">
      <w:pPr>
        <w:pStyle w:val="LabStepCodeBlockLevel2"/>
      </w:pPr>
      <w:r>
        <w:t xml:space="preserve">  $reportName = $report.Name</w:t>
      </w:r>
    </w:p>
    <w:p w14:paraId="47F2B952" w14:textId="77777777" w:rsidR="000504C1" w:rsidRDefault="000504C1" w:rsidP="000504C1">
      <w:pPr>
        <w:pStyle w:val="LabStepCodeBlockLevel2"/>
      </w:pPr>
      <w:r>
        <w:t xml:space="preserve">  $reportId = $report.Id</w:t>
      </w:r>
    </w:p>
    <w:p w14:paraId="45BC56AE" w14:textId="77777777" w:rsidR="000504C1" w:rsidRDefault="000504C1" w:rsidP="000504C1">
      <w:pPr>
        <w:pStyle w:val="LabStepCodeBlockLevel2"/>
      </w:pPr>
      <w:r>
        <w:t xml:space="preserve">  $datasetId = $report.DatasetId</w:t>
      </w:r>
    </w:p>
    <w:p w14:paraId="65562D85" w14:textId="77777777" w:rsidR="000504C1" w:rsidRDefault="000504C1" w:rsidP="000504C1">
      <w:pPr>
        <w:pStyle w:val="LabStepCodeBlockLevel2"/>
      </w:pPr>
      <w:r>
        <w:t xml:space="preserve">  "   - $reportName (ReportId:$reportId - DatasetId:$datasetId) " | Out-File $outputFile -Append</w:t>
      </w:r>
    </w:p>
    <w:p w14:paraId="5CAA32C4" w14:textId="361D3F21" w:rsidR="000504C1" w:rsidRDefault="000504C1" w:rsidP="000504C1">
      <w:pPr>
        <w:pStyle w:val="LabStepCodeBlockLevel2"/>
      </w:pPr>
      <w:r>
        <w:t>}</w:t>
      </w:r>
    </w:p>
    <w:p w14:paraId="6CE0E324" w14:textId="77777777" w:rsidR="00BD4416" w:rsidRDefault="00BD4416" w:rsidP="00BD4416">
      <w:pPr>
        <w:pStyle w:val="LabStepNumberedLevel2"/>
      </w:pPr>
      <w:r>
        <w:t xml:space="preserve">Press the </w:t>
      </w:r>
      <w:r w:rsidRPr="00A90244">
        <w:rPr>
          <w:b/>
          <w:bCs/>
        </w:rPr>
        <w:t>{F5}</w:t>
      </w:r>
      <w:r>
        <w:t xml:space="preserve"> key to execute the PowerShell code in </w:t>
      </w:r>
      <w:r w:rsidRPr="00A90244">
        <w:rPr>
          <w:b/>
          <w:bCs/>
        </w:rPr>
        <w:t>Exercise0</w:t>
      </w:r>
      <w:r>
        <w:rPr>
          <w:b/>
          <w:bCs/>
        </w:rPr>
        <w:t>7</w:t>
      </w:r>
      <w:r w:rsidRPr="00A90244">
        <w:rPr>
          <w:b/>
          <w:bCs/>
        </w:rPr>
        <w:t>.ps1</w:t>
      </w:r>
      <w:r>
        <w:t xml:space="preserve"> and login when prompted.</w:t>
      </w:r>
    </w:p>
    <w:p w14:paraId="4EC68EC6" w14:textId="346CD301" w:rsidR="000504C1" w:rsidRDefault="00BD4416" w:rsidP="005940E3">
      <w:pPr>
        <w:pStyle w:val="LabStepNumberedLevel2"/>
      </w:pPr>
      <w:r>
        <w:t>The script should now create WorkspaceReport.txt with a list of workspace users, datasets and reports.</w:t>
      </w:r>
    </w:p>
    <w:p w14:paraId="2C9F657A" w14:textId="16F7D4B7" w:rsidR="000504C1" w:rsidRDefault="00574FE2" w:rsidP="000504C1">
      <w:pPr>
        <w:pStyle w:val="LabStepScreenshotLevel2"/>
      </w:pPr>
      <w:r>
        <w:drawing>
          <wp:inline distT="0" distB="0" distL="0" distR="0" wp14:anchorId="6EC84937" wp14:editId="0662CCC5">
            <wp:extent cx="3379884" cy="1952819"/>
            <wp:effectExtent l="19050" t="19050" r="1143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441473" cy="1988403"/>
                    </a:xfrm>
                    <a:prstGeom prst="rect">
                      <a:avLst/>
                    </a:prstGeom>
                    <a:noFill/>
                    <a:ln>
                      <a:solidFill>
                        <a:schemeClr val="tx1">
                          <a:lumMod val="50000"/>
                          <a:lumOff val="50000"/>
                        </a:schemeClr>
                      </a:solidFill>
                    </a:ln>
                  </pic:spPr>
                </pic:pic>
              </a:graphicData>
            </a:graphic>
          </wp:inline>
        </w:drawing>
      </w:r>
    </w:p>
    <w:p w14:paraId="67564C05" w14:textId="31211A32" w:rsidR="00574FE2" w:rsidRDefault="00BD4416" w:rsidP="00574FE2">
      <w:pPr>
        <w:pStyle w:val="LabExerciseCallout"/>
      </w:pPr>
      <w:r>
        <w:t xml:space="preserve">In addition to workspace users, datasets and reports, using calling </w:t>
      </w:r>
      <w:r w:rsidRPr="00BD4416">
        <w:rPr>
          <w:b/>
          <w:bCs/>
        </w:rPr>
        <w:t>Get-</w:t>
      </w:r>
      <w:proofErr w:type="spellStart"/>
      <w:r w:rsidRPr="00BD4416">
        <w:rPr>
          <w:b/>
          <w:bCs/>
        </w:rPr>
        <w:t>PowerBIWorkspace</w:t>
      </w:r>
      <w:proofErr w:type="spellEnd"/>
      <w:r>
        <w:t xml:space="preserve"> at </w:t>
      </w:r>
      <w:r w:rsidRPr="00BD4416">
        <w:rPr>
          <w:b/>
          <w:bCs/>
        </w:rPr>
        <w:t>Organization</w:t>
      </w:r>
      <w:r>
        <w:t xml:space="preserve"> scope with the </w:t>
      </w:r>
      <w:r w:rsidRPr="00BD4416">
        <w:rPr>
          <w:b/>
          <w:bCs/>
        </w:rPr>
        <w:t xml:space="preserve">-Include </w:t>
      </w:r>
      <w:r w:rsidRPr="00BD4416">
        <w:t xml:space="preserve">parameter set to </w:t>
      </w:r>
      <w:r w:rsidRPr="00BD4416">
        <w:rPr>
          <w:b/>
          <w:bCs/>
        </w:rPr>
        <w:t>All</w:t>
      </w:r>
      <w:r>
        <w:t xml:space="preserve"> will also provide a similar list of dashboard and dataflows.</w:t>
      </w:r>
    </w:p>
    <w:p w14:paraId="02033030" w14:textId="77777777" w:rsidR="00574FE2" w:rsidRDefault="00574FE2" w:rsidP="00574FE2">
      <w:pPr>
        <w:pStyle w:val="Heading3"/>
      </w:pPr>
      <w:r>
        <w:lastRenderedPageBreak/>
        <w:t>Exercise 8: Write a Script that Exports Power BI Activity Events</w:t>
      </w:r>
    </w:p>
    <w:p w14:paraId="4F5C58CF" w14:textId="251500E1" w:rsidR="00574FE2" w:rsidRDefault="00574FE2" w:rsidP="00574FE2">
      <w:pPr>
        <w:pStyle w:val="LabExerciseLeadIn"/>
      </w:pPr>
      <w:r>
        <w:t xml:space="preserve">In </w:t>
      </w:r>
      <w:r w:rsidR="00A503B4">
        <w:t xml:space="preserve">the final exercise you will write a script that exports event activity from the Power BI activity log. Just as with </w:t>
      </w:r>
      <w:r w:rsidR="00A503B4" w:rsidRPr="00A503B4">
        <w:rPr>
          <w:b/>
          <w:bCs/>
        </w:rPr>
        <w:t>Exercise07</w:t>
      </w:r>
      <w:r w:rsidR="00A503B4">
        <w:t>, this exercise requires that your user account has either Global tenant admin permissions or Power BI Service admin permissions.</w:t>
      </w:r>
    </w:p>
    <w:p w14:paraId="24C7DFF6" w14:textId="77777777" w:rsidR="00574FE2" w:rsidRDefault="00574FE2" w:rsidP="00574FE2">
      <w:pPr>
        <w:pStyle w:val="LabStepNumbered"/>
        <w:numPr>
          <w:ilvl w:val="0"/>
          <w:numId w:val="40"/>
        </w:numPr>
      </w:pPr>
      <w:r>
        <w:t xml:space="preserve">Create a new PowerShell script named </w:t>
      </w:r>
      <w:r w:rsidRPr="00C54DFF">
        <w:rPr>
          <w:b/>
          <w:bCs/>
        </w:rPr>
        <w:t>Exercise08.ps1</w:t>
      </w:r>
      <w:r>
        <w:t>.</w:t>
      </w:r>
    </w:p>
    <w:p w14:paraId="22E793EC" w14:textId="77777777" w:rsidR="00574FE2" w:rsidRDefault="00574FE2" w:rsidP="00574FE2">
      <w:pPr>
        <w:pStyle w:val="LabStepNumberedLevel2"/>
        <w:numPr>
          <w:ilvl w:val="1"/>
          <w:numId w:val="2"/>
        </w:numPr>
      </w:pPr>
      <w:r>
        <w:t>Return to the Windows PowerShell ISE and create a new PowerShell script,</w:t>
      </w:r>
    </w:p>
    <w:p w14:paraId="29227703" w14:textId="77777777" w:rsidR="00574FE2" w:rsidRDefault="00574FE2" w:rsidP="00574FE2">
      <w:pPr>
        <w:pStyle w:val="LabStepNumberedLevel2"/>
        <w:numPr>
          <w:ilvl w:val="1"/>
          <w:numId w:val="2"/>
        </w:numPr>
      </w:pPr>
      <w:r>
        <w:t xml:space="preserve">Save the new PowerShell script as </w:t>
      </w:r>
      <w:r w:rsidRPr="00136EBF">
        <w:rPr>
          <w:b/>
          <w:bCs/>
        </w:rPr>
        <w:t>Exercise0</w:t>
      </w:r>
      <w:r>
        <w:rPr>
          <w:b/>
          <w:bCs/>
        </w:rPr>
        <w:t>8</w:t>
      </w:r>
      <w:r w:rsidRPr="00136EBF">
        <w:rPr>
          <w:b/>
          <w:bCs/>
        </w:rPr>
        <w:t>.ps1</w:t>
      </w:r>
      <w:r>
        <w:t xml:space="preserve"> using the following path.</w:t>
      </w:r>
    </w:p>
    <w:p w14:paraId="2A3C835C" w14:textId="5415821A" w:rsidR="00574FE2" w:rsidRDefault="00574FE2" w:rsidP="00574FE2">
      <w:pPr>
        <w:pStyle w:val="LabStepCodeBlockLevel2"/>
      </w:pPr>
      <w:r>
        <w:t>C:\DevCamp\Scripts\Exercise08.ps1</w:t>
      </w:r>
    </w:p>
    <w:p w14:paraId="582D0EDD" w14:textId="5009B8C6" w:rsidR="00574FE2" w:rsidRDefault="00A503B4" w:rsidP="00574FE2">
      <w:pPr>
        <w:pStyle w:val="LabStepNumberedLevel2"/>
      </w:pPr>
      <w:r>
        <w:t xml:space="preserve">Add the following code to provide a starting point for </w:t>
      </w:r>
      <w:r w:rsidRPr="00A503B4">
        <w:rPr>
          <w:b/>
          <w:bCs/>
        </w:rPr>
        <w:t>Exercise08.ps1</w:t>
      </w:r>
      <w:r>
        <w:t>.</w:t>
      </w:r>
    </w:p>
    <w:p w14:paraId="4865D429" w14:textId="6ADD86FE" w:rsidR="00574FE2" w:rsidRDefault="00574FE2" w:rsidP="00574FE2">
      <w:pPr>
        <w:pStyle w:val="LabStepCodeBlockLevel2"/>
      </w:pPr>
      <w:r>
        <w:t>Clear-Host</w:t>
      </w:r>
    </w:p>
    <w:p w14:paraId="4F90ACDE" w14:textId="47537E4E" w:rsidR="00DE0F5F" w:rsidRDefault="00DE0F5F" w:rsidP="00DE0F5F">
      <w:pPr>
        <w:pStyle w:val="LabStepCodeBlockLevel2"/>
      </w:pPr>
      <w:r>
        <w:t>Write-Host</w:t>
      </w:r>
    </w:p>
    <w:p w14:paraId="0589080F" w14:textId="77777777" w:rsidR="00574FE2" w:rsidRDefault="00574FE2" w:rsidP="00574FE2">
      <w:pPr>
        <w:pStyle w:val="LabStepCodeBlockLevel2"/>
      </w:pPr>
    </w:p>
    <w:p w14:paraId="71B99EA4" w14:textId="2137DCB9" w:rsidR="00574FE2" w:rsidRDefault="00574FE2" w:rsidP="00574FE2">
      <w:pPr>
        <w:pStyle w:val="LabStepCodeBlockLevel2"/>
      </w:pPr>
      <w:r>
        <w:t>Connect-PowerBIServiceAccount | Out-Null</w:t>
      </w:r>
    </w:p>
    <w:p w14:paraId="771B67AA" w14:textId="400B4BA9" w:rsidR="00574FE2" w:rsidRDefault="00A503B4" w:rsidP="00574FE2">
      <w:pPr>
        <w:pStyle w:val="LabStepNumberedLevel2"/>
      </w:pPr>
      <w:r>
        <w:t xml:space="preserve">Move down below in </w:t>
      </w:r>
      <w:r w:rsidRPr="00A503B4">
        <w:rPr>
          <w:b/>
          <w:bCs/>
        </w:rPr>
        <w:t>Exercise08.ps1</w:t>
      </w:r>
      <w:r>
        <w:t xml:space="preserve"> and add the following code to create a PowerShell function named </w:t>
      </w:r>
      <w:proofErr w:type="spellStart"/>
      <w:r w:rsidRPr="00A503B4">
        <w:rPr>
          <w:b/>
          <w:bCs/>
        </w:rPr>
        <w:t>ExportDailyActivity</w:t>
      </w:r>
      <w:proofErr w:type="spellEnd"/>
      <w:r>
        <w:t>.</w:t>
      </w:r>
    </w:p>
    <w:p w14:paraId="474313E5" w14:textId="77777777" w:rsidR="00574FE2" w:rsidRDefault="00574FE2" w:rsidP="00574FE2">
      <w:pPr>
        <w:pStyle w:val="LabStepCodeBlockLevel2"/>
      </w:pPr>
      <w:r>
        <w:t>function ExportDailyActivity($date) {</w:t>
      </w:r>
    </w:p>
    <w:p w14:paraId="735F0C42" w14:textId="77777777" w:rsidR="00574FE2" w:rsidRDefault="00574FE2" w:rsidP="00574FE2">
      <w:pPr>
        <w:pStyle w:val="LabStepCodeBlockLevel2"/>
      </w:pPr>
      <w:r>
        <w:t xml:space="preserve">  </w:t>
      </w:r>
    </w:p>
    <w:p w14:paraId="2066388A" w14:textId="77777777" w:rsidR="00574FE2" w:rsidRDefault="00574FE2" w:rsidP="00574FE2">
      <w:pPr>
        <w:pStyle w:val="LabStepCodeBlockLevel2"/>
      </w:pPr>
      <w:r>
        <w:t xml:space="preserve">  $start = (Get-Date -Date ($date) -Format yyyy-MM-ddTHH:mm:ss)</w:t>
      </w:r>
    </w:p>
    <w:p w14:paraId="0C93C3A7" w14:textId="77777777" w:rsidR="00574FE2" w:rsidRDefault="00574FE2" w:rsidP="00574FE2">
      <w:pPr>
        <w:pStyle w:val="LabStepCodeBlockLevel2"/>
      </w:pPr>
      <w:r>
        <w:t xml:space="preserve">  $end = (Get-Date -Date ((($date).AddDays(1)).AddSeconds(-1)) -Format yyyy-MM-ddTHH:mm:ss)</w:t>
      </w:r>
    </w:p>
    <w:p w14:paraId="1BC59604" w14:textId="77777777" w:rsidR="00574FE2" w:rsidRDefault="00574FE2" w:rsidP="00574FE2">
      <w:pPr>
        <w:pStyle w:val="LabStepCodeBlockLevel2"/>
      </w:pPr>
      <w:r>
        <w:t xml:space="preserve">  </w:t>
      </w:r>
    </w:p>
    <w:p w14:paraId="0618E1B6" w14:textId="77777777" w:rsidR="00574FE2" w:rsidRDefault="00574FE2" w:rsidP="00574FE2">
      <w:pPr>
        <w:pStyle w:val="LabStepCodeBlockLevel2"/>
      </w:pPr>
      <w:r>
        <w:t xml:space="preserve">  New-Item -ItemType Directory -Force -Path "$PSScriptRoot/logs" | Out-Null</w:t>
      </w:r>
    </w:p>
    <w:p w14:paraId="0397B6D2" w14:textId="77777777" w:rsidR="00574FE2" w:rsidRDefault="00574FE2" w:rsidP="00574FE2">
      <w:pPr>
        <w:pStyle w:val="LabStepCodeBlockLevel2"/>
      </w:pPr>
    </w:p>
    <w:p w14:paraId="6E4D5680" w14:textId="77777777" w:rsidR="00574FE2" w:rsidRDefault="00574FE2" w:rsidP="00574FE2">
      <w:pPr>
        <w:pStyle w:val="LabStepCodeBlockLevel2"/>
      </w:pPr>
      <w:r>
        <w:t xml:space="preserve">  $dateString = (Get-Date -Date ($date) -Format yyyy-MM-dd)</w:t>
      </w:r>
    </w:p>
    <w:p w14:paraId="27FC5FE4" w14:textId="77777777" w:rsidR="00574FE2" w:rsidRDefault="00574FE2" w:rsidP="00574FE2">
      <w:pPr>
        <w:pStyle w:val="LabStepCodeBlockLevel2"/>
      </w:pPr>
      <w:r>
        <w:t xml:space="preserve">  $outputFile = "$PSScriptRoot/logs/ActivityEventsLog-$dateString.csv"</w:t>
      </w:r>
    </w:p>
    <w:p w14:paraId="17F77D2E" w14:textId="77777777" w:rsidR="00574FE2" w:rsidRDefault="00574FE2" w:rsidP="00574FE2">
      <w:pPr>
        <w:pStyle w:val="LabStepCodeBlockLevel2"/>
      </w:pPr>
    </w:p>
    <w:p w14:paraId="0C8A0EE7" w14:textId="77777777" w:rsidR="00574FE2" w:rsidRDefault="00574FE2" w:rsidP="00574FE2">
      <w:pPr>
        <w:pStyle w:val="LabStepCodeBlockLevel2"/>
      </w:pPr>
      <w:r>
        <w:t xml:space="preserve">  Write-Host "Getting actvities for $dateString"</w:t>
      </w:r>
    </w:p>
    <w:p w14:paraId="276A6872" w14:textId="77777777" w:rsidR="00574FE2" w:rsidRDefault="00574FE2" w:rsidP="00574FE2">
      <w:pPr>
        <w:pStyle w:val="LabStepCodeBlockLevel2"/>
      </w:pPr>
      <w:r>
        <w:t xml:space="preserve">  $events = Get-PowerBIActivityEvent -StartDateTime $start -EndDateTime $end `</w:t>
      </w:r>
    </w:p>
    <w:p w14:paraId="38359D8E" w14:textId="77777777" w:rsidR="00574FE2" w:rsidRDefault="00574FE2" w:rsidP="00574FE2">
      <w:pPr>
        <w:pStyle w:val="LabStepCodeBlockLevel2"/>
      </w:pPr>
      <w:r>
        <w:t xml:space="preserve">                                     -ResultType JsonString | ConvertFrom-Json</w:t>
      </w:r>
    </w:p>
    <w:p w14:paraId="7BEA16A4" w14:textId="77777777" w:rsidR="00574FE2" w:rsidRDefault="00574FE2" w:rsidP="00574FE2">
      <w:pPr>
        <w:pStyle w:val="LabStepCodeBlockLevel2"/>
      </w:pPr>
    </w:p>
    <w:p w14:paraId="5E738B69" w14:textId="77777777" w:rsidR="00574FE2" w:rsidRDefault="00574FE2" w:rsidP="00574FE2">
      <w:pPr>
        <w:pStyle w:val="LabStepCodeBlockLevel2"/>
      </w:pPr>
      <w:r>
        <w:t xml:space="preserve">  if($events){</w:t>
      </w:r>
    </w:p>
    <w:p w14:paraId="11B82279" w14:textId="77777777" w:rsidR="00574FE2" w:rsidRDefault="00574FE2" w:rsidP="00574FE2">
      <w:pPr>
        <w:pStyle w:val="LabStepCodeBlockLevel2"/>
      </w:pPr>
      <w:r>
        <w:t xml:space="preserve">    Write-Host " - Export events to $outputFile"</w:t>
      </w:r>
    </w:p>
    <w:p w14:paraId="600F41F0" w14:textId="77777777" w:rsidR="00574FE2" w:rsidRDefault="00574FE2" w:rsidP="00574FE2">
      <w:pPr>
        <w:pStyle w:val="LabStepCodeBlockLevel2"/>
      </w:pPr>
      <w:r>
        <w:t xml:space="preserve">    $events | Export-Csv -Path $outputFile -NoTypeInformation</w:t>
      </w:r>
    </w:p>
    <w:p w14:paraId="4461870D" w14:textId="77777777" w:rsidR="00574FE2" w:rsidRDefault="00574FE2" w:rsidP="00574FE2">
      <w:pPr>
        <w:pStyle w:val="LabStepCodeBlockLevel2"/>
      </w:pPr>
      <w:r>
        <w:t xml:space="preserve">  }</w:t>
      </w:r>
    </w:p>
    <w:p w14:paraId="6C86E904" w14:textId="77777777" w:rsidR="00574FE2" w:rsidRDefault="00574FE2" w:rsidP="00574FE2">
      <w:pPr>
        <w:pStyle w:val="LabStepCodeBlockLevel2"/>
      </w:pPr>
      <w:r>
        <w:t xml:space="preserve">  else {</w:t>
      </w:r>
    </w:p>
    <w:p w14:paraId="0EA642DB" w14:textId="77777777" w:rsidR="00574FE2" w:rsidRDefault="00574FE2" w:rsidP="00574FE2">
      <w:pPr>
        <w:pStyle w:val="LabStepCodeBlockLevel2"/>
      </w:pPr>
      <w:r>
        <w:t xml:space="preserve">    Write-Host " - There was no activity on $dateString"</w:t>
      </w:r>
    </w:p>
    <w:p w14:paraId="1B5F7D8A" w14:textId="77777777" w:rsidR="00574FE2" w:rsidRDefault="00574FE2" w:rsidP="00574FE2">
      <w:pPr>
        <w:pStyle w:val="LabStepCodeBlockLevel2"/>
      </w:pPr>
      <w:r>
        <w:t xml:space="preserve">  }</w:t>
      </w:r>
    </w:p>
    <w:p w14:paraId="3BA7C69C" w14:textId="1E76D0AB" w:rsidR="00574FE2" w:rsidRDefault="00574FE2" w:rsidP="00574FE2">
      <w:pPr>
        <w:pStyle w:val="LabStepCodeBlockLevel2"/>
      </w:pPr>
      <w:r>
        <w:t>}</w:t>
      </w:r>
    </w:p>
    <w:p w14:paraId="23476356" w14:textId="707A48E5" w:rsidR="00574FE2" w:rsidRDefault="00A503B4" w:rsidP="00574FE2">
      <w:pPr>
        <w:pStyle w:val="LabStepNumberedLevel2"/>
      </w:pPr>
      <w:r>
        <w:t xml:space="preserve">Move down in </w:t>
      </w:r>
      <w:r w:rsidRPr="00A503B4">
        <w:rPr>
          <w:b/>
          <w:bCs/>
        </w:rPr>
        <w:t>Exercise08.ps1</w:t>
      </w:r>
      <w:r>
        <w:t xml:space="preserve"> below the </w:t>
      </w:r>
      <w:proofErr w:type="spellStart"/>
      <w:r w:rsidRPr="00A503B4">
        <w:rPr>
          <w:b/>
          <w:bCs/>
        </w:rPr>
        <w:t>ExportDailyActivity</w:t>
      </w:r>
      <w:proofErr w:type="spellEnd"/>
      <w:r>
        <w:t xml:space="preserve"> function and add the following code.</w:t>
      </w:r>
    </w:p>
    <w:p w14:paraId="70D9915F" w14:textId="77777777" w:rsidR="00574FE2" w:rsidRDefault="00574FE2" w:rsidP="00574FE2">
      <w:pPr>
        <w:pStyle w:val="LabStepCodeBlockLevel2"/>
      </w:pPr>
      <w:r>
        <w:t>$DaysBack = 3</w:t>
      </w:r>
    </w:p>
    <w:p w14:paraId="65AAD209" w14:textId="77777777" w:rsidR="00574FE2" w:rsidRDefault="00574FE2" w:rsidP="00574FE2">
      <w:pPr>
        <w:pStyle w:val="LabStepCodeBlockLevel2"/>
      </w:pPr>
      <w:r>
        <w:t>$DateRange = $DaysBack..1</w:t>
      </w:r>
    </w:p>
    <w:p w14:paraId="65488C18" w14:textId="77777777" w:rsidR="00574FE2" w:rsidRDefault="00574FE2" w:rsidP="00574FE2">
      <w:pPr>
        <w:pStyle w:val="LabStepCodeBlockLevel2"/>
      </w:pPr>
    </w:p>
    <w:p w14:paraId="2B3352FB" w14:textId="77777777" w:rsidR="00574FE2" w:rsidRDefault="00574FE2" w:rsidP="00574FE2">
      <w:pPr>
        <w:pStyle w:val="LabStepCodeBlockLevel2"/>
      </w:pPr>
      <w:r>
        <w:t>foreach($dayOffset in $DateRange) {</w:t>
      </w:r>
    </w:p>
    <w:p w14:paraId="6B032DFD" w14:textId="5743C621" w:rsidR="00574FE2" w:rsidRDefault="00574FE2" w:rsidP="00574FE2">
      <w:pPr>
        <w:pStyle w:val="LabStepCodeBlockLevel2"/>
      </w:pPr>
      <w:r>
        <w:t xml:space="preserve">  $day = (((Get-Date).Date).AddDays(-$dayOffset))</w:t>
      </w:r>
    </w:p>
    <w:p w14:paraId="740835B3" w14:textId="5E14CDAF" w:rsidR="00574FE2" w:rsidRDefault="00574FE2" w:rsidP="00574FE2">
      <w:pPr>
        <w:pStyle w:val="LabStepCodeBlockLevel2"/>
      </w:pPr>
      <w:r>
        <w:t xml:space="preserve">  ExportDailyActivity $day</w:t>
      </w:r>
    </w:p>
    <w:p w14:paraId="08B8FC69" w14:textId="14DC01F5" w:rsidR="00574FE2" w:rsidRDefault="00574FE2" w:rsidP="00574FE2">
      <w:pPr>
        <w:pStyle w:val="LabStepCodeBlockLevel2"/>
      </w:pPr>
      <w:r>
        <w:t>}</w:t>
      </w:r>
    </w:p>
    <w:p w14:paraId="4C87B16B" w14:textId="2E23B587" w:rsidR="00574FE2" w:rsidRDefault="00DE0F5F" w:rsidP="00DE0F5F">
      <w:pPr>
        <w:pStyle w:val="LabStepNumbered"/>
      </w:pPr>
      <w:r>
        <w:t>Test</w:t>
      </w:r>
      <w:r w:rsidR="00A503B4">
        <w:t xml:space="preserve"> your work.</w:t>
      </w:r>
    </w:p>
    <w:p w14:paraId="0BE48D99" w14:textId="77777777" w:rsidR="00A503B4" w:rsidRDefault="00A503B4" w:rsidP="00A503B4">
      <w:pPr>
        <w:pStyle w:val="LabStepNumberedLevel2"/>
      </w:pPr>
      <w:r>
        <w:t xml:space="preserve">Press the </w:t>
      </w:r>
      <w:r w:rsidRPr="00A90244">
        <w:rPr>
          <w:b/>
          <w:bCs/>
        </w:rPr>
        <w:t>{F5}</w:t>
      </w:r>
      <w:r>
        <w:t xml:space="preserve"> key to execute the PowerShell code in </w:t>
      </w:r>
      <w:r w:rsidRPr="00A90244">
        <w:rPr>
          <w:b/>
          <w:bCs/>
        </w:rPr>
        <w:t>Exercise0</w:t>
      </w:r>
      <w:r>
        <w:rPr>
          <w:b/>
          <w:bCs/>
        </w:rPr>
        <w:t>7</w:t>
      </w:r>
      <w:r w:rsidRPr="00A90244">
        <w:rPr>
          <w:b/>
          <w:bCs/>
        </w:rPr>
        <w:t>.ps1</w:t>
      </w:r>
      <w:r>
        <w:t xml:space="preserve"> and login when prompted.</w:t>
      </w:r>
    </w:p>
    <w:p w14:paraId="1DB58DC8" w14:textId="39776171" w:rsidR="00DE0F5F" w:rsidRDefault="00A503B4" w:rsidP="00DE0F5F">
      <w:pPr>
        <w:pStyle w:val="LabStepNumberedLevel2"/>
      </w:pPr>
      <w:r>
        <w:t xml:space="preserve">The script calls </w:t>
      </w:r>
      <w:r w:rsidRPr="00A503B4">
        <w:rPr>
          <w:b/>
          <w:bCs/>
        </w:rPr>
        <w:t>Get-</w:t>
      </w:r>
      <w:proofErr w:type="spellStart"/>
      <w:r w:rsidRPr="00A503B4">
        <w:rPr>
          <w:b/>
          <w:bCs/>
        </w:rPr>
        <w:t>PowerBIActivityEvent</w:t>
      </w:r>
      <w:proofErr w:type="spellEnd"/>
      <w:r>
        <w:t xml:space="preserve"> for each day in the date range and exports a CSV file for any day with activities.</w:t>
      </w:r>
    </w:p>
    <w:p w14:paraId="77829335" w14:textId="055D4CD9" w:rsidR="00574FE2" w:rsidRDefault="00DE0F5F" w:rsidP="000504C1">
      <w:pPr>
        <w:pStyle w:val="LabStepScreenshotLevel2"/>
      </w:pPr>
      <w:r>
        <w:drawing>
          <wp:inline distT="0" distB="0" distL="0" distR="0" wp14:anchorId="0F64E495" wp14:editId="145BFC23">
            <wp:extent cx="3375202" cy="1249913"/>
            <wp:effectExtent l="19050" t="19050" r="15875" b="266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81394" cy="1289238"/>
                    </a:xfrm>
                    <a:prstGeom prst="rect">
                      <a:avLst/>
                    </a:prstGeom>
                    <a:noFill/>
                    <a:ln>
                      <a:solidFill>
                        <a:schemeClr val="tx1">
                          <a:lumMod val="50000"/>
                          <a:lumOff val="50000"/>
                        </a:schemeClr>
                      </a:solidFill>
                    </a:ln>
                  </pic:spPr>
                </pic:pic>
              </a:graphicData>
            </a:graphic>
          </wp:inline>
        </w:drawing>
      </w:r>
    </w:p>
    <w:p w14:paraId="6759E371" w14:textId="5F8E929E" w:rsidR="00DE0F5F" w:rsidRDefault="00DE0F5F" w:rsidP="00DE0F5F">
      <w:pPr>
        <w:pStyle w:val="LabStepNumbered"/>
      </w:pPr>
      <w:r>
        <w:lastRenderedPageBreak/>
        <w:t>Look at the log files with export activity.</w:t>
      </w:r>
    </w:p>
    <w:p w14:paraId="7B9BB07B" w14:textId="3CC61E44" w:rsidR="00DE0F5F" w:rsidRDefault="00DE0F5F" w:rsidP="00DE0F5F">
      <w:pPr>
        <w:pStyle w:val="LabStepNumberedLevel2"/>
      </w:pPr>
      <w:r>
        <w:t xml:space="preserve">Open the </w:t>
      </w:r>
      <w:r w:rsidRPr="00A503B4">
        <w:rPr>
          <w:b/>
          <w:bCs/>
        </w:rPr>
        <w:t>logs</w:t>
      </w:r>
      <w:r>
        <w:t xml:space="preserve"> folder </w:t>
      </w:r>
      <w:r w:rsidR="00A503B4">
        <w:t xml:space="preserve">inside the </w:t>
      </w:r>
      <w:r w:rsidR="00A503B4" w:rsidRPr="00A503B4">
        <w:rPr>
          <w:b/>
          <w:bCs/>
        </w:rPr>
        <w:t>Scripts</w:t>
      </w:r>
      <w:r w:rsidR="00A503B4">
        <w:t xml:space="preserve"> folder at the path of </w:t>
      </w:r>
      <w:r w:rsidRPr="00A503B4">
        <w:rPr>
          <w:b/>
          <w:bCs/>
        </w:rPr>
        <w:t>C:\DevCamp\Scripts\logs</w:t>
      </w:r>
      <w:r>
        <w:t>.</w:t>
      </w:r>
    </w:p>
    <w:p w14:paraId="1783DCFD" w14:textId="6F67D7DE" w:rsidR="00A503B4" w:rsidRDefault="00A503B4" w:rsidP="00DE0F5F">
      <w:pPr>
        <w:pStyle w:val="LabStepNumberedLevel2"/>
      </w:pPr>
      <w:r>
        <w:t>You should see that a CSV file has been generated for each day that had activities.</w:t>
      </w:r>
    </w:p>
    <w:p w14:paraId="539C2F67" w14:textId="39235140" w:rsidR="00DE0F5F" w:rsidRDefault="00DE0F5F" w:rsidP="00DE0F5F">
      <w:pPr>
        <w:pStyle w:val="LabStepScreenshotLevel2"/>
      </w:pPr>
      <w:r>
        <w:drawing>
          <wp:inline distT="0" distB="0" distL="0" distR="0" wp14:anchorId="23EF302D" wp14:editId="5E758808">
            <wp:extent cx="4694548" cy="1194967"/>
            <wp:effectExtent l="19050" t="19050" r="11430" b="2476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29481" cy="1203859"/>
                    </a:xfrm>
                    <a:prstGeom prst="rect">
                      <a:avLst/>
                    </a:prstGeom>
                    <a:noFill/>
                    <a:ln>
                      <a:solidFill>
                        <a:schemeClr val="tx1">
                          <a:lumMod val="50000"/>
                          <a:lumOff val="50000"/>
                        </a:schemeClr>
                      </a:solidFill>
                    </a:ln>
                  </pic:spPr>
                </pic:pic>
              </a:graphicData>
            </a:graphic>
          </wp:inline>
        </w:drawing>
      </w:r>
    </w:p>
    <w:p w14:paraId="1AF0DACB" w14:textId="7FCF2940" w:rsidR="00DE0F5F" w:rsidRDefault="00A503B4" w:rsidP="00DE0F5F">
      <w:pPr>
        <w:pStyle w:val="LabStepNumberedLevel2"/>
      </w:pPr>
      <w:r>
        <w:t>Open on of these CSV files in Microsoft Excel to see what data is included with each logged activity event.</w:t>
      </w:r>
    </w:p>
    <w:p w14:paraId="2BE4D1DB" w14:textId="3FE17AB3" w:rsidR="00DE0F5F" w:rsidRDefault="00DE0F5F" w:rsidP="00DE0F5F">
      <w:pPr>
        <w:pStyle w:val="LabStepScreenshotLevel2"/>
      </w:pPr>
      <w:r>
        <w:drawing>
          <wp:inline distT="0" distB="0" distL="0" distR="0" wp14:anchorId="502D112A" wp14:editId="3035EE0B">
            <wp:extent cx="6526246" cy="942680"/>
            <wp:effectExtent l="19050" t="19050" r="8255" b="101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790533" cy="980855"/>
                    </a:xfrm>
                    <a:prstGeom prst="rect">
                      <a:avLst/>
                    </a:prstGeom>
                    <a:noFill/>
                    <a:ln>
                      <a:solidFill>
                        <a:schemeClr val="tx1">
                          <a:lumMod val="50000"/>
                          <a:lumOff val="50000"/>
                        </a:schemeClr>
                      </a:solidFill>
                    </a:ln>
                  </pic:spPr>
                </pic:pic>
              </a:graphicData>
            </a:graphic>
          </wp:inline>
        </w:drawing>
      </w:r>
    </w:p>
    <w:p w14:paraId="72EFDD1C" w14:textId="4412594E" w:rsidR="00DE0F5F" w:rsidRDefault="00DE0F5F" w:rsidP="00DE0F5F">
      <w:pPr>
        <w:pStyle w:val="LabExerciseCallout"/>
        <w:ind w:left="0"/>
      </w:pPr>
      <w:r>
        <w:t xml:space="preserve">Creating a Power BI Desktop project that </w:t>
      </w:r>
      <w:r w:rsidR="00A503B4">
        <w:t>analyzes</w:t>
      </w:r>
      <w:r>
        <w:t xml:space="preserve"> </w:t>
      </w:r>
      <w:r w:rsidR="00A503B4">
        <w:t xml:space="preserve">and visually depicts user </w:t>
      </w:r>
      <w:r>
        <w:t>activity has been left as an exercise for the reader.</w:t>
      </w:r>
    </w:p>
    <w:p w14:paraId="0EF8EEFD" w14:textId="42075E3E" w:rsidR="00A503B4" w:rsidRDefault="00A503B4" w:rsidP="00DE0F5F">
      <w:pPr>
        <w:pStyle w:val="LabExerciseCallout"/>
        <w:ind w:left="0"/>
      </w:pPr>
      <w:r>
        <w:t>Congratulations. You have now complete this hands-on lab.</w:t>
      </w:r>
    </w:p>
    <w:p w14:paraId="0F0FFAD5" w14:textId="77777777" w:rsidR="00DE0F5F" w:rsidRDefault="00DE0F5F" w:rsidP="00DE0F5F">
      <w:pPr>
        <w:pStyle w:val="LabStepScreenshotLevel2"/>
      </w:pPr>
    </w:p>
    <w:sectPr w:rsidR="00DE0F5F" w:rsidSect="00487314">
      <w:headerReference w:type="default" r:id="rId55"/>
      <w:footerReference w:type="default" r:id="rId56"/>
      <w:headerReference w:type="first" r:id="rId57"/>
      <w:footerReference w:type="first" r:id="rId58"/>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DE0B4F" w14:textId="77777777" w:rsidR="00842CEE" w:rsidRDefault="00842CEE" w:rsidP="005F53BE">
      <w:pPr>
        <w:spacing w:before="0" w:after="0"/>
      </w:pPr>
      <w:r>
        <w:separator/>
      </w:r>
    </w:p>
  </w:endnote>
  <w:endnote w:type="continuationSeparator" w:id="0">
    <w:p w14:paraId="6080E95D" w14:textId="77777777" w:rsidR="00842CEE" w:rsidRDefault="00842CEE"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 w:name="Segoe UI Semilight">
    <w:panose1 w:val="020B04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CAA96B" w14:textId="222AB2E7" w:rsidR="000C3167" w:rsidRPr="00487314" w:rsidRDefault="000C3167" w:rsidP="00487314">
    <w:pPr>
      <w:pStyle w:val="Footer"/>
      <w:pBdr>
        <w:top w:val="single" w:sz="4" w:space="0" w:color="auto"/>
      </w:pBdr>
    </w:pPr>
    <w:r>
      <w:t>© Power BI Dev Camp. 2020. All Rights Reserved</w:t>
    </w:r>
    <w:r>
      <w:tab/>
    </w:r>
    <w:r>
      <w:tab/>
    </w:r>
    <w:r>
      <w:fldChar w:fldCharType="begin"/>
    </w:r>
    <w:r>
      <w:instrText xml:space="preserve"> PAGE  \* MERGEFORMAT </w:instrText>
    </w:r>
    <w:r>
      <w:fldChar w:fldCharType="separate"/>
    </w:r>
    <w:r>
      <w:rPr>
        <w:noProof/>
      </w:rPr>
      <w:t>8</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229EA0" w14:textId="66E50993" w:rsidR="000C3167" w:rsidRPr="00487314" w:rsidRDefault="000C3167" w:rsidP="00487314">
    <w:pPr>
      <w:pStyle w:val="Footer"/>
      <w:pBdr>
        <w:top w:val="single" w:sz="4" w:space="0" w:color="auto"/>
      </w:pBdr>
    </w:pPr>
    <w:r>
      <w:t>© Power BI Dev Camp. 2020. All Rights Reserved</w:t>
    </w:r>
    <w:r>
      <w:tab/>
    </w:r>
    <w:r>
      <w:tab/>
    </w: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6121C5" w14:textId="77777777" w:rsidR="00842CEE" w:rsidRDefault="00842CEE" w:rsidP="005F53BE">
      <w:pPr>
        <w:spacing w:before="0" w:after="0"/>
      </w:pPr>
      <w:r>
        <w:separator/>
      </w:r>
    </w:p>
  </w:footnote>
  <w:footnote w:type="continuationSeparator" w:id="0">
    <w:p w14:paraId="11FB13C5" w14:textId="77777777" w:rsidR="00842CEE" w:rsidRDefault="00842CEE" w:rsidP="005F53B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070944" w14:textId="0C883F42" w:rsidR="000C3167" w:rsidRPr="009F40E8" w:rsidRDefault="000C3167" w:rsidP="009F40E8">
    <w:pPr>
      <w:pStyle w:val="Header"/>
      <w:pBdr>
        <w:bottom w:val="single" w:sz="4" w:space="0" w:color="auto"/>
      </w:pBdr>
      <w:spacing w:before="240"/>
    </w:pPr>
    <w:r>
      <w:t>Power BI Dev Camp Tutorial: Writing PowerShell Scripts for Power BI</w:t>
    </w:r>
    <w:r>
      <w:tab/>
    </w:r>
    <w:r>
      <w:tab/>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96583A">
      <w:rPr>
        <w:rFonts w:cs="Arial"/>
        <w:noProof/>
      </w:rPr>
      <w:t>Sep 23, 2020</w:t>
    </w:r>
    <w:r>
      <w:rPr>
        <w:rFonts w:cs="Arial"/>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9CFCB7" w14:textId="77777777" w:rsidR="000C3167" w:rsidRDefault="000C3167" w:rsidP="00487314">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3"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4"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5"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6" w15:restartNumberingAfterBreak="0">
    <w:nsid w:val="1D9D4E80"/>
    <w:multiLevelType w:val="hybridMultilevel"/>
    <w:tmpl w:val="F26250C6"/>
    <w:lvl w:ilvl="0" w:tplc="D194A6F6">
      <w:start w:val="1"/>
      <w:numFmt w:val="decimal"/>
      <w:pStyle w:val="CKNumbering"/>
      <w:lvlText w:val="%1."/>
      <w:lvlJc w:val="left"/>
      <w:pPr>
        <w:ind w:left="720" w:hanging="360"/>
      </w:pPr>
      <w:rPr>
        <w:rFonts w:hint="default"/>
        <w:b w:val="0"/>
      </w:rPr>
    </w:lvl>
    <w:lvl w:ilvl="1" w:tplc="08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8"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9"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0"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1"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2"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3"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5"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6"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17"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5182533"/>
    <w:multiLevelType w:val="hybridMultilevel"/>
    <w:tmpl w:val="F028CADC"/>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0"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1"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2"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3" w15:restartNumberingAfterBreak="0">
    <w:nsid w:val="43600E02"/>
    <w:multiLevelType w:val="hybridMultilevel"/>
    <w:tmpl w:val="4E1ABA5C"/>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4"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5"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6" w15:restartNumberingAfterBreak="0">
    <w:nsid w:val="4A0B5E57"/>
    <w:multiLevelType w:val="multilevel"/>
    <w:tmpl w:val="18A86DA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28"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29" w15:restartNumberingAfterBreak="0">
    <w:nsid w:val="532A2DB1"/>
    <w:multiLevelType w:val="hybridMultilevel"/>
    <w:tmpl w:val="D0D4FFFA"/>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0"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1"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2"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33"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34"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35"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37"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38"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39"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num w:numId="1">
    <w:abstractNumId w:val="13"/>
  </w:num>
  <w:num w:numId="2">
    <w:abstractNumId w:val="35"/>
  </w:num>
  <w:num w:numId="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lvlOverride w:ilvl="0">
      <w:startOverride w:val="1"/>
    </w:lvlOverride>
  </w:num>
  <w:num w:numId="5">
    <w:abstractNumId w:val="26"/>
  </w:num>
  <w:num w:numId="6">
    <w:abstractNumId w:val="29"/>
  </w:num>
  <w:num w:numId="7">
    <w:abstractNumId w:val="35"/>
  </w:num>
  <w:num w:numId="8">
    <w:abstractNumId w:val="17"/>
  </w:num>
  <w:num w:numId="9">
    <w:abstractNumId w:val="23"/>
  </w:num>
  <w:num w:numId="10">
    <w:abstractNumId w:val="18"/>
  </w:num>
  <w:num w:numId="1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36"/>
  <w:proofState w:spelling="clean"/>
  <w:attachedTemplate r:id="rId1"/>
  <w:linkStyles/>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4431"/>
    <w:rsid w:val="00000388"/>
    <w:rsid w:val="00000A3A"/>
    <w:rsid w:val="00001E05"/>
    <w:rsid w:val="000046EA"/>
    <w:rsid w:val="000071BB"/>
    <w:rsid w:val="00007933"/>
    <w:rsid w:val="00011631"/>
    <w:rsid w:val="000127E2"/>
    <w:rsid w:val="0001363B"/>
    <w:rsid w:val="000155FA"/>
    <w:rsid w:val="00015FD8"/>
    <w:rsid w:val="00016A83"/>
    <w:rsid w:val="00016FD7"/>
    <w:rsid w:val="00022C91"/>
    <w:rsid w:val="00023505"/>
    <w:rsid w:val="0002473A"/>
    <w:rsid w:val="00024F61"/>
    <w:rsid w:val="0002542B"/>
    <w:rsid w:val="00030B2B"/>
    <w:rsid w:val="00032D30"/>
    <w:rsid w:val="000336A3"/>
    <w:rsid w:val="00033C08"/>
    <w:rsid w:val="00033C7B"/>
    <w:rsid w:val="00034C21"/>
    <w:rsid w:val="00034CA2"/>
    <w:rsid w:val="000350AF"/>
    <w:rsid w:val="00036AE4"/>
    <w:rsid w:val="00045945"/>
    <w:rsid w:val="00046935"/>
    <w:rsid w:val="00047510"/>
    <w:rsid w:val="000504C1"/>
    <w:rsid w:val="00051486"/>
    <w:rsid w:val="0005217D"/>
    <w:rsid w:val="0005266B"/>
    <w:rsid w:val="00053A7D"/>
    <w:rsid w:val="00054009"/>
    <w:rsid w:val="000548FF"/>
    <w:rsid w:val="00054B68"/>
    <w:rsid w:val="000554CF"/>
    <w:rsid w:val="000558F2"/>
    <w:rsid w:val="00056E53"/>
    <w:rsid w:val="00060030"/>
    <w:rsid w:val="0006039A"/>
    <w:rsid w:val="00060B64"/>
    <w:rsid w:val="000617E1"/>
    <w:rsid w:val="00061EB5"/>
    <w:rsid w:val="00062BA2"/>
    <w:rsid w:val="00067618"/>
    <w:rsid w:val="00067C20"/>
    <w:rsid w:val="00072406"/>
    <w:rsid w:val="00073006"/>
    <w:rsid w:val="0007718C"/>
    <w:rsid w:val="000777A2"/>
    <w:rsid w:val="00080722"/>
    <w:rsid w:val="000814F2"/>
    <w:rsid w:val="000849A0"/>
    <w:rsid w:val="00084C25"/>
    <w:rsid w:val="00085203"/>
    <w:rsid w:val="000873D6"/>
    <w:rsid w:val="00090743"/>
    <w:rsid w:val="00090F46"/>
    <w:rsid w:val="00092316"/>
    <w:rsid w:val="00092B50"/>
    <w:rsid w:val="00092D8E"/>
    <w:rsid w:val="00093501"/>
    <w:rsid w:val="00093916"/>
    <w:rsid w:val="00095774"/>
    <w:rsid w:val="000972E3"/>
    <w:rsid w:val="000A035E"/>
    <w:rsid w:val="000A14CA"/>
    <w:rsid w:val="000A2C85"/>
    <w:rsid w:val="000A2E37"/>
    <w:rsid w:val="000A7C85"/>
    <w:rsid w:val="000B135B"/>
    <w:rsid w:val="000B28AF"/>
    <w:rsid w:val="000B35FE"/>
    <w:rsid w:val="000B484D"/>
    <w:rsid w:val="000B5799"/>
    <w:rsid w:val="000B6BC8"/>
    <w:rsid w:val="000B7129"/>
    <w:rsid w:val="000C0156"/>
    <w:rsid w:val="000C0A10"/>
    <w:rsid w:val="000C21BC"/>
    <w:rsid w:val="000C2397"/>
    <w:rsid w:val="000C3167"/>
    <w:rsid w:val="000C3850"/>
    <w:rsid w:val="000C6384"/>
    <w:rsid w:val="000C781C"/>
    <w:rsid w:val="000C7F80"/>
    <w:rsid w:val="000D1A3F"/>
    <w:rsid w:val="000D24B0"/>
    <w:rsid w:val="000D3453"/>
    <w:rsid w:val="000D495D"/>
    <w:rsid w:val="000D55D3"/>
    <w:rsid w:val="000E0626"/>
    <w:rsid w:val="000E0A7A"/>
    <w:rsid w:val="000E3CB1"/>
    <w:rsid w:val="000E688E"/>
    <w:rsid w:val="000F1017"/>
    <w:rsid w:val="000F18E2"/>
    <w:rsid w:val="000F1DBF"/>
    <w:rsid w:val="000F29D6"/>
    <w:rsid w:val="000F45CB"/>
    <w:rsid w:val="000F578F"/>
    <w:rsid w:val="000F5EF5"/>
    <w:rsid w:val="000F7037"/>
    <w:rsid w:val="00100933"/>
    <w:rsid w:val="00102BA7"/>
    <w:rsid w:val="00103AAE"/>
    <w:rsid w:val="00106234"/>
    <w:rsid w:val="0010781C"/>
    <w:rsid w:val="00107C4A"/>
    <w:rsid w:val="00110435"/>
    <w:rsid w:val="00112856"/>
    <w:rsid w:val="00114352"/>
    <w:rsid w:val="00116815"/>
    <w:rsid w:val="00116A77"/>
    <w:rsid w:val="001170EA"/>
    <w:rsid w:val="00120A8D"/>
    <w:rsid w:val="00120F21"/>
    <w:rsid w:val="00121624"/>
    <w:rsid w:val="0012178F"/>
    <w:rsid w:val="00121A18"/>
    <w:rsid w:val="00123058"/>
    <w:rsid w:val="00125E3E"/>
    <w:rsid w:val="00125F2B"/>
    <w:rsid w:val="00127F8F"/>
    <w:rsid w:val="00131331"/>
    <w:rsid w:val="00132AFF"/>
    <w:rsid w:val="00132F2A"/>
    <w:rsid w:val="001330ED"/>
    <w:rsid w:val="00133DF4"/>
    <w:rsid w:val="00134B8A"/>
    <w:rsid w:val="00135C06"/>
    <w:rsid w:val="00135C15"/>
    <w:rsid w:val="00136B0C"/>
    <w:rsid w:val="00136EBF"/>
    <w:rsid w:val="0013748F"/>
    <w:rsid w:val="0013779A"/>
    <w:rsid w:val="00140E17"/>
    <w:rsid w:val="00141075"/>
    <w:rsid w:val="001421FC"/>
    <w:rsid w:val="00145170"/>
    <w:rsid w:val="00145F55"/>
    <w:rsid w:val="001473E0"/>
    <w:rsid w:val="00150C7F"/>
    <w:rsid w:val="0015183C"/>
    <w:rsid w:val="00152126"/>
    <w:rsid w:val="001532CD"/>
    <w:rsid w:val="00154292"/>
    <w:rsid w:val="00155501"/>
    <w:rsid w:val="00156018"/>
    <w:rsid w:val="00157C36"/>
    <w:rsid w:val="00163E32"/>
    <w:rsid w:val="001649A6"/>
    <w:rsid w:val="00171F76"/>
    <w:rsid w:val="00172050"/>
    <w:rsid w:val="00172E71"/>
    <w:rsid w:val="00174AC7"/>
    <w:rsid w:val="00177880"/>
    <w:rsid w:val="00180351"/>
    <w:rsid w:val="00180979"/>
    <w:rsid w:val="00181625"/>
    <w:rsid w:val="001827DD"/>
    <w:rsid w:val="00183FF0"/>
    <w:rsid w:val="0018695F"/>
    <w:rsid w:val="001869FD"/>
    <w:rsid w:val="00186D19"/>
    <w:rsid w:val="001874CD"/>
    <w:rsid w:val="00187809"/>
    <w:rsid w:val="0019043E"/>
    <w:rsid w:val="001908A7"/>
    <w:rsid w:val="0019184F"/>
    <w:rsid w:val="0019351B"/>
    <w:rsid w:val="00193CD0"/>
    <w:rsid w:val="001940C9"/>
    <w:rsid w:val="00194359"/>
    <w:rsid w:val="00194663"/>
    <w:rsid w:val="00195940"/>
    <w:rsid w:val="001A07AE"/>
    <w:rsid w:val="001A1FF3"/>
    <w:rsid w:val="001A2086"/>
    <w:rsid w:val="001A2CF3"/>
    <w:rsid w:val="001A3B6F"/>
    <w:rsid w:val="001A3D76"/>
    <w:rsid w:val="001A56A0"/>
    <w:rsid w:val="001A5B4D"/>
    <w:rsid w:val="001A669D"/>
    <w:rsid w:val="001B1613"/>
    <w:rsid w:val="001B1F8C"/>
    <w:rsid w:val="001B4A5E"/>
    <w:rsid w:val="001B585F"/>
    <w:rsid w:val="001B5A90"/>
    <w:rsid w:val="001B64BC"/>
    <w:rsid w:val="001B6FED"/>
    <w:rsid w:val="001C003E"/>
    <w:rsid w:val="001C0233"/>
    <w:rsid w:val="001C040C"/>
    <w:rsid w:val="001C0BF6"/>
    <w:rsid w:val="001C292C"/>
    <w:rsid w:val="001C2F6C"/>
    <w:rsid w:val="001C3120"/>
    <w:rsid w:val="001C3196"/>
    <w:rsid w:val="001C3615"/>
    <w:rsid w:val="001C4505"/>
    <w:rsid w:val="001C585C"/>
    <w:rsid w:val="001C5908"/>
    <w:rsid w:val="001C66E3"/>
    <w:rsid w:val="001C6956"/>
    <w:rsid w:val="001C6B59"/>
    <w:rsid w:val="001C6D49"/>
    <w:rsid w:val="001C7007"/>
    <w:rsid w:val="001C7FE3"/>
    <w:rsid w:val="001D0853"/>
    <w:rsid w:val="001D116E"/>
    <w:rsid w:val="001D2760"/>
    <w:rsid w:val="001D68FA"/>
    <w:rsid w:val="001E22AC"/>
    <w:rsid w:val="001E2C1E"/>
    <w:rsid w:val="001E3210"/>
    <w:rsid w:val="001E4387"/>
    <w:rsid w:val="001E46D2"/>
    <w:rsid w:val="001F0216"/>
    <w:rsid w:val="001F0932"/>
    <w:rsid w:val="001F10BC"/>
    <w:rsid w:val="001F46E0"/>
    <w:rsid w:val="001F57CF"/>
    <w:rsid w:val="00200530"/>
    <w:rsid w:val="00201CFB"/>
    <w:rsid w:val="0020234B"/>
    <w:rsid w:val="00205752"/>
    <w:rsid w:val="00206E85"/>
    <w:rsid w:val="002072F2"/>
    <w:rsid w:val="002123ED"/>
    <w:rsid w:val="00213635"/>
    <w:rsid w:val="00214078"/>
    <w:rsid w:val="00215AE7"/>
    <w:rsid w:val="00216742"/>
    <w:rsid w:val="00217810"/>
    <w:rsid w:val="002179FD"/>
    <w:rsid w:val="00221D58"/>
    <w:rsid w:val="00223129"/>
    <w:rsid w:val="00223B5C"/>
    <w:rsid w:val="00225499"/>
    <w:rsid w:val="002254F9"/>
    <w:rsid w:val="00226DAD"/>
    <w:rsid w:val="00227DA7"/>
    <w:rsid w:val="0023169D"/>
    <w:rsid w:val="00232405"/>
    <w:rsid w:val="00233079"/>
    <w:rsid w:val="00233C57"/>
    <w:rsid w:val="00234E10"/>
    <w:rsid w:val="0023566E"/>
    <w:rsid w:val="00236C7E"/>
    <w:rsid w:val="002373DB"/>
    <w:rsid w:val="00242233"/>
    <w:rsid w:val="00242F0F"/>
    <w:rsid w:val="00244A11"/>
    <w:rsid w:val="002536F0"/>
    <w:rsid w:val="002545EB"/>
    <w:rsid w:val="002608D8"/>
    <w:rsid w:val="00261713"/>
    <w:rsid w:val="00261AC0"/>
    <w:rsid w:val="00262CC6"/>
    <w:rsid w:val="00262DBD"/>
    <w:rsid w:val="00263049"/>
    <w:rsid w:val="00264608"/>
    <w:rsid w:val="00265616"/>
    <w:rsid w:val="00265C94"/>
    <w:rsid w:val="00266969"/>
    <w:rsid w:val="0026702F"/>
    <w:rsid w:val="002673D6"/>
    <w:rsid w:val="00267792"/>
    <w:rsid w:val="00271B7A"/>
    <w:rsid w:val="00272913"/>
    <w:rsid w:val="00274354"/>
    <w:rsid w:val="002745E8"/>
    <w:rsid w:val="002748A7"/>
    <w:rsid w:val="00274B27"/>
    <w:rsid w:val="00280CA3"/>
    <w:rsid w:val="00281406"/>
    <w:rsid w:val="00281845"/>
    <w:rsid w:val="00284833"/>
    <w:rsid w:val="00285084"/>
    <w:rsid w:val="00286C3A"/>
    <w:rsid w:val="002876CA"/>
    <w:rsid w:val="00291296"/>
    <w:rsid w:val="002926CB"/>
    <w:rsid w:val="00293D68"/>
    <w:rsid w:val="00294F7F"/>
    <w:rsid w:val="002958A2"/>
    <w:rsid w:val="0029599F"/>
    <w:rsid w:val="002A3000"/>
    <w:rsid w:val="002A3258"/>
    <w:rsid w:val="002A3F81"/>
    <w:rsid w:val="002A43A2"/>
    <w:rsid w:val="002A491E"/>
    <w:rsid w:val="002B0096"/>
    <w:rsid w:val="002B117A"/>
    <w:rsid w:val="002B38E0"/>
    <w:rsid w:val="002B3BE7"/>
    <w:rsid w:val="002B4C29"/>
    <w:rsid w:val="002B69D8"/>
    <w:rsid w:val="002B6BAD"/>
    <w:rsid w:val="002B6CF5"/>
    <w:rsid w:val="002C045F"/>
    <w:rsid w:val="002C133F"/>
    <w:rsid w:val="002C1AA2"/>
    <w:rsid w:val="002C1BA1"/>
    <w:rsid w:val="002C25FF"/>
    <w:rsid w:val="002C2EA8"/>
    <w:rsid w:val="002C3A88"/>
    <w:rsid w:val="002C4182"/>
    <w:rsid w:val="002C4E4B"/>
    <w:rsid w:val="002C60D6"/>
    <w:rsid w:val="002D0086"/>
    <w:rsid w:val="002D0804"/>
    <w:rsid w:val="002D0C4B"/>
    <w:rsid w:val="002D1008"/>
    <w:rsid w:val="002D2FBA"/>
    <w:rsid w:val="002D3A63"/>
    <w:rsid w:val="002D5CBB"/>
    <w:rsid w:val="002E1583"/>
    <w:rsid w:val="002E16E5"/>
    <w:rsid w:val="002E1D2C"/>
    <w:rsid w:val="002E1E3E"/>
    <w:rsid w:val="002E2503"/>
    <w:rsid w:val="002E252E"/>
    <w:rsid w:val="002E4299"/>
    <w:rsid w:val="002E4D44"/>
    <w:rsid w:val="002E5A9E"/>
    <w:rsid w:val="002E7027"/>
    <w:rsid w:val="002F12D8"/>
    <w:rsid w:val="002F5169"/>
    <w:rsid w:val="002F736D"/>
    <w:rsid w:val="00300A8E"/>
    <w:rsid w:val="00303323"/>
    <w:rsid w:val="00305662"/>
    <w:rsid w:val="00305C45"/>
    <w:rsid w:val="0030672C"/>
    <w:rsid w:val="00307E96"/>
    <w:rsid w:val="00312488"/>
    <w:rsid w:val="00313023"/>
    <w:rsid w:val="00313146"/>
    <w:rsid w:val="003159F1"/>
    <w:rsid w:val="00320B47"/>
    <w:rsid w:val="00321356"/>
    <w:rsid w:val="00321DB1"/>
    <w:rsid w:val="003220EC"/>
    <w:rsid w:val="0032496A"/>
    <w:rsid w:val="00333C3E"/>
    <w:rsid w:val="00334FC6"/>
    <w:rsid w:val="00335471"/>
    <w:rsid w:val="003354D5"/>
    <w:rsid w:val="003354EC"/>
    <w:rsid w:val="00337507"/>
    <w:rsid w:val="00337DF2"/>
    <w:rsid w:val="00337E40"/>
    <w:rsid w:val="003400C0"/>
    <w:rsid w:val="00340322"/>
    <w:rsid w:val="00341252"/>
    <w:rsid w:val="003416BE"/>
    <w:rsid w:val="003419B7"/>
    <w:rsid w:val="00341DDF"/>
    <w:rsid w:val="00342D61"/>
    <w:rsid w:val="00342E8B"/>
    <w:rsid w:val="0034381F"/>
    <w:rsid w:val="00344B71"/>
    <w:rsid w:val="003470CE"/>
    <w:rsid w:val="0035010A"/>
    <w:rsid w:val="00352060"/>
    <w:rsid w:val="00352D30"/>
    <w:rsid w:val="0035409F"/>
    <w:rsid w:val="003558AA"/>
    <w:rsid w:val="00357410"/>
    <w:rsid w:val="003602CE"/>
    <w:rsid w:val="00360F68"/>
    <w:rsid w:val="00361F14"/>
    <w:rsid w:val="003634F5"/>
    <w:rsid w:val="00364F73"/>
    <w:rsid w:val="00366AE0"/>
    <w:rsid w:val="00370147"/>
    <w:rsid w:val="00371551"/>
    <w:rsid w:val="003727D9"/>
    <w:rsid w:val="00374BC2"/>
    <w:rsid w:val="003770A6"/>
    <w:rsid w:val="0038066B"/>
    <w:rsid w:val="00381C23"/>
    <w:rsid w:val="0038219D"/>
    <w:rsid w:val="00383A65"/>
    <w:rsid w:val="00387BAE"/>
    <w:rsid w:val="003900AE"/>
    <w:rsid w:val="003911B8"/>
    <w:rsid w:val="00391900"/>
    <w:rsid w:val="00391927"/>
    <w:rsid w:val="003920DE"/>
    <w:rsid w:val="0039236A"/>
    <w:rsid w:val="00393265"/>
    <w:rsid w:val="003937D2"/>
    <w:rsid w:val="0039562B"/>
    <w:rsid w:val="00395D25"/>
    <w:rsid w:val="003A04A1"/>
    <w:rsid w:val="003A0D6C"/>
    <w:rsid w:val="003A0E6B"/>
    <w:rsid w:val="003A214A"/>
    <w:rsid w:val="003A2FEB"/>
    <w:rsid w:val="003A304E"/>
    <w:rsid w:val="003A3444"/>
    <w:rsid w:val="003A47B7"/>
    <w:rsid w:val="003A4F34"/>
    <w:rsid w:val="003A5540"/>
    <w:rsid w:val="003A5E89"/>
    <w:rsid w:val="003A72DC"/>
    <w:rsid w:val="003B05E5"/>
    <w:rsid w:val="003B10B6"/>
    <w:rsid w:val="003B1AD2"/>
    <w:rsid w:val="003B1E26"/>
    <w:rsid w:val="003B212D"/>
    <w:rsid w:val="003B399A"/>
    <w:rsid w:val="003B4897"/>
    <w:rsid w:val="003B57CB"/>
    <w:rsid w:val="003C0138"/>
    <w:rsid w:val="003C0BB4"/>
    <w:rsid w:val="003C1022"/>
    <w:rsid w:val="003C3D7C"/>
    <w:rsid w:val="003C6081"/>
    <w:rsid w:val="003C6367"/>
    <w:rsid w:val="003C675A"/>
    <w:rsid w:val="003C6DDF"/>
    <w:rsid w:val="003D255D"/>
    <w:rsid w:val="003D263C"/>
    <w:rsid w:val="003D29F1"/>
    <w:rsid w:val="003D5448"/>
    <w:rsid w:val="003D5E90"/>
    <w:rsid w:val="003D6ED3"/>
    <w:rsid w:val="003D7129"/>
    <w:rsid w:val="003E19F8"/>
    <w:rsid w:val="003E2516"/>
    <w:rsid w:val="003E2F99"/>
    <w:rsid w:val="003E3577"/>
    <w:rsid w:val="003E3F8A"/>
    <w:rsid w:val="003E592A"/>
    <w:rsid w:val="003E595B"/>
    <w:rsid w:val="003E65C4"/>
    <w:rsid w:val="003E70D2"/>
    <w:rsid w:val="003E721A"/>
    <w:rsid w:val="003E77A9"/>
    <w:rsid w:val="003F27F8"/>
    <w:rsid w:val="003F39EF"/>
    <w:rsid w:val="003F3C48"/>
    <w:rsid w:val="003F41C1"/>
    <w:rsid w:val="003F4456"/>
    <w:rsid w:val="003F5A08"/>
    <w:rsid w:val="003F5DDF"/>
    <w:rsid w:val="003F604C"/>
    <w:rsid w:val="0040057E"/>
    <w:rsid w:val="0040139B"/>
    <w:rsid w:val="00401495"/>
    <w:rsid w:val="00404A89"/>
    <w:rsid w:val="00405E7B"/>
    <w:rsid w:val="00407F37"/>
    <w:rsid w:val="00410299"/>
    <w:rsid w:val="0041058B"/>
    <w:rsid w:val="004118CE"/>
    <w:rsid w:val="00413348"/>
    <w:rsid w:val="00415448"/>
    <w:rsid w:val="0042254E"/>
    <w:rsid w:val="00424003"/>
    <w:rsid w:val="00424690"/>
    <w:rsid w:val="00424721"/>
    <w:rsid w:val="0042643C"/>
    <w:rsid w:val="00427863"/>
    <w:rsid w:val="00427912"/>
    <w:rsid w:val="00430229"/>
    <w:rsid w:val="00431623"/>
    <w:rsid w:val="004333F9"/>
    <w:rsid w:val="004346F3"/>
    <w:rsid w:val="00441BC5"/>
    <w:rsid w:val="004420A7"/>
    <w:rsid w:val="00444CF0"/>
    <w:rsid w:val="004462EA"/>
    <w:rsid w:val="00446CE4"/>
    <w:rsid w:val="004518D8"/>
    <w:rsid w:val="00452607"/>
    <w:rsid w:val="004566A1"/>
    <w:rsid w:val="00456D01"/>
    <w:rsid w:val="00457FB5"/>
    <w:rsid w:val="00461D94"/>
    <w:rsid w:val="00464FC5"/>
    <w:rsid w:val="0046775D"/>
    <w:rsid w:val="004715FC"/>
    <w:rsid w:val="004758E3"/>
    <w:rsid w:val="00476005"/>
    <w:rsid w:val="00477185"/>
    <w:rsid w:val="0048025F"/>
    <w:rsid w:val="00480CF4"/>
    <w:rsid w:val="00482A9B"/>
    <w:rsid w:val="00483215"/>
    <w:rsid w:val="004863DD"/>
    <w:rsid w:val="00487314"/>
    <w:rsid w:val="0048783D"/>
    <w:rsid w:val="0049135E"/>
    <w:rsid w:val="00491F98"/>
    <w:rsid w:val="00492638"/>
    <w:rsid w:val="004943C6"/>
    <w:rsid w:val="0049493B"/>
    <w:rsid w:val="004951A6"/>
    <w:rsid w:val="004965C8"/>
    <w:rsid w:val="0049713D"/>
    <w:rsid w:val="004976B0"/>
    <w:rsid w:val="004A225A"/>
    <w:rsid w:val="004A226E"/>
    <w:rsid w:val="004A2310"/>
    <w:rsid w:val="004A2CB8"/>
    <w:rsid w:val="004A4DC4"/>
    <w:rsid w:val="004A53A4"/>
    <w:rsid w:val="004A5451"/>
    <w:rsid w:val="004A5505"/>
    <w:rsid w:val="004A6095"/>
    <w:rsid w:val="004A71F8"/>
    <w:rsid w:val="004A7251"/>
    <w:rsid w:val="004A7A93"/>
    <w:rsid w:val="004B10B1"/>
    <w:rsid w:val="004B3E8C"/>
    <w:rsid w:val="004B452F"/>
    <w:rsid w:val="004B50DD"/>
    <w:rsid w:val="004B58CE"/>
    <w:rsid w:val="004B5AAA"/>
    <w:rsid w:val="004B6486"/>
    <w:rsid w:val="004B6910"/>
    <w:rsid w:val="004C031C"/>
    <w:rsid w:val="004C054C"/>
    <w:rsid w:val="004C058A"/>
    <w:rsid w:val="004C0D88"/>
    <w:rsid w:val="004C14ED"/>
    <w:rsid w:val="004C274C"/>
    <w:rsid w:val="004C42B6"/>
    <w:rsid w:val="004C602C"/>
    <w:rsid w:val="004C7C0D"/>
    <w:rsid w:val="004D23C6"/>
    <w:rsid w:val="004D42AC"/>
    <w:rsid w:val="004D4396"/>
    <w:rsid w:val="004D453C"/>
    <w:rsid w:val="004D4832"/>
    <w:rsid w:val="004D49FC"/>
    <w:rsid w:val="004D525D"/>
    <w:rsid w:val="004D5326"/>
    <w:rsid w:val="004D5975"/>
    <w:rsid w:val="004E3DCE"/>
    <w:rsid w:val="004E550D"/>
    <w:rsid w:val="004E6FAB"/>
    <w:rsid w:val="004F0A01"/>
    <w:rsid w:val="004F2A46"/>
    <w:rsid w:val="004F5378"/>
    <w:rsid w:val="004F7861"/>
    <w:rsid w:val="004F795A"/>
    <w:rsid w:val="00504F6D"/>
    <w:rsid w:val="005079D8"/>
    <w:rsid w:val="00510744"/>
    <w:rsid w:val="00511CE6"/>
    <w:rsid w:val="005125ED"/>
    <w:rsid w:val="00512CF9"/>
    <w:rsid w:val="00514459"/>
    <w:rsid w:val="00514D6E"/>
    <w:rsid w:val="0051627F"/>
    <w:rsid w:val="0052080C"/>
    <w:rsid w:val="00524DE3"/>
    <w:rsid w:val="00526656"/>
    <w:rsid w:val="0052735E"/>
    <w:rsid w:val="00527FD2"/>
    <w:rsid w:val="00531953"/>
    <w:rsid w:val="0053286E"/>
    <w:rsid w:val="00533C13"/>
    <w:rsid w:val="00534E61"/>
    <w:rsid w:val="00535066"/>
    <w:rsid w:val="005357C4"/>
    <w:rsid w:val="00537FB3"/>
    <w:rsid w:val="00540A26"/>
    <w:rsid w:val="005410FB"/>
    <w:rsid w:val="00542F57"/>
    <w:rsid w:val="00543D4D"/>
    <w:rsid w:val="00544073"/>
    <w:rsid w:val="00544824"/>
    <w:rsid w:val="005474DB"/>
    <w:rsid w:val="005513B6"/>
    <w:rsid w:val="0055229A"/>
    <w:rsid w:val="00552E79"/>
    <w:rsid w:val="00554099"/>
    <w:rsid w:val="00554146"/>
    <w:rsid w:val="005553D6"/>
    <w:rsid w:val="00556CA9"/>
    <w:rsid w:val="00561AA4"/>
    <w:rsid w:val="0056217D"/>
    <w:rsid w:val="00562ED5"/>
    <w:rsid w:val="00564002"/>
    <w:rsid w:val="005654D4"/>
    <w:rsid w:val="00566C83"/>
    <w:rsid w:val="00566CE8"/>
    <w:rsid w:val="00566D5D"/>
    <w:rsid w:val="0057121D"/>
    <w:rsid w:val="00571F27"/>
    <w:rsid w:val="00572EEC"/>
    <w:rsid w:val="005736E5"/>
    <w:rsid w:val="00573BC2"/>
    <w:rsid w:val="00573CF1"/>
    <w:rsid w:val="00574FE2"/>
    <w:rsid w:val="00575E20"/>
    <w:rsid w:val="005767DA"/>
    <w:rsid w:val="0057720F"/>
    <w:rsid w:val="005804DC"/>
    <w:rsid w:val="005806B9"/>
    <w:rsid w:val="0058110E"/>
    <w:rsid w:val="0058212D"/>
    <w:rsid w:val="005826EE"/>
    <w:rsid w:val="00582C7B"/>
    <w:rsid w:val="00585FFF"/>
    <w:rsid w:val="00587247"/>
    <w:rsid w:val="005913A6"/>
    <w:rsid w:val="00592CFB"/>
    <w:rsid w:val="005937AA"/>
    <w:rsid w:val="005946B4"/>
    <w:rsid w:val="00594FE8"/>
    <w:rsid w:val="00596425"/>
    <w:rsid w:val="00596959"/>
    <w:rsid w:val="005A1F36"/>
    <w:rsid w:val="005A358D"/>
    <w:rsid w:val="005A426B"/>
    <w:rsid w:val="005A721F"/>
    <w:rsid w:val="005A79E2"/>
    <w:rsid w:val="005B07AE"/>
    <w:rsid w:val="005B1D0B"/>
    <w:rsid w:val="005B292E"/>
    <w:rsid w:val="005B372E"/>
    <w:rsid w:val="005B51DA"/>
    <w:rsid w:val="005B5B4C"/>
    <w:rsid w:val="005B5E87"/>
    <w:rsid w:val="005B7E10"/>
    <w:rsid w:val="005C074B"/>
    <w:rsid w:val="005C1F02"/>
    <w:rsid w:val="005C2328"/>
    <w:rsid w:val="005C24AC"/>
    <w:rsid w:val="005C2C8B"/>
    <w:rsid w:val="005C37BE"/>
    <w:rsid w:val="005C492E"/>
    <w:rsid w:val="005C4F79"/>
    <w:rsid w:val="005C5473"/>
    <w:rsid w:val="005D0755"/>
    <w:rsid w:val="005D0D9F"/>
    <w:rsid w:val="005D1F67"/>
    <w:rsid w:val="005D288F"/>
    <w:rsid w:val="005D46D7"/>
    <w:rsid w:val="005E0394"/>
    <w:rsid w:val="005E06BA"/>
    <w:rsid w:val="005E08D4"/>
    <w:rsid w:val="005E3C23"/>
    <w:rsid w:val="005E5442"/>
    <w:rsid w:val="005E66A7"/>
    <w:rsid w:val="005E7662"/>
    <w:rsid w:val="005F2A87"/>
    <w:rsid w:val="005F398B"/>
    <w:rsid w:val="005F3F71"/>
    <w:rsid w:val="005F53BE"/>
    <w:rsid w:val="005F7030"/>
    <w:rsid w:val="00600B73"/>
    <w:rsid w:val="00601B22"/>
    <w:rsid w:val="00602D73"/>
    <w:rsid w:val="00603BDC"/>
    <w:rsid w:val="00604136"/>
    <w:rsid w:val="0060682E"/>
    <w:rsid w:val="00611AA8"/>
    <w:rsid w:val="00611EEC"/>
    <w:rsid w:val="0061366A"/>
    <w:rsid w:val="00613EF6"/>
    <w:rsid w:val="00614166"/>
    <w:rsid w:val="006153AC"/>
    <w:rsid w:val="00615E52"/>
    <w:rsid w:val="0061711A"/>
    <w:rsid w:val="00620A11"/>
    <w:rsid w:val="00621D7C"/>
    <w:rsid w:val="0062297B"/>
    <w:rsid w:val="006233C7"/>
    <w:rsid w:val="00624612"/>
    <w:rsid w:val="006251F8"/>
    <w:rsid w:val="00627F7E"/>
    <w:rsid w:val="006302A1"/>
    <w:rsid w:val="00631716"/>
    <w:rsid w:val="00633D7F"/>
    <w:rsid w:val="006376CB"/>
    <w:rsid w:val="00637FD1"/>
    <w:rsid w:val="006419C5"/>
    <w:rsid w:val="006426DE"/>
    <w:rsid w:val="006473C7"/>
    <w:rsid w:val="00647EF1"/>
    <w:rsid w:val="006511DF"/>
    <w:rsid w:val="00651204"/>
    <w:rsid w:val="00651B0E"/>
    <w:rsid w:val="00652FD7"/>
    <w:rsid w:val="00653B16"/>
    <w:rsid w:val="00653B6E"/>
    <w:rsid w:val="006556A5"/>
    <w:rsid w:val="00656106"/>
    <w:rsid w:val="00661895"/>
    <w:rsid w:val="00664283"/>
    <w:rsid w:val="00664DDB"/>
    <w:rsid w:val="00670C8B"/>
    <w:rsid w:val="00671C51"/>
    <w:rsid w:val="00671D5B"/>
    <w:rsid w:val="00671E13"/>
    <w:rsid w:val="00671F0E"/>
    <w:rsid w:val="00674E89"/>
    <w:rsid w:val="006761EB"/>
    <w:rsid w:val="0067668B"/>
    <w:rsid w:val="00676BA6"/>
    <w:rsid w:val="00681131"/>
    <w:rsid w:val="0068346C"/>
    <w:rsid w:val="00683536"/>
    <w:rsid w:val="006848AC"/>
    <w:rsid w:val="00684902"/>
    <w:rsid w:val="00684F70"/>
    <w:rsid w:val="006856F0"/>
    <w:rsid w:val="00685781"/>
    <w:rsid w:val="00686BCB"/>
    <w:rsid w:val="00686E09"/>
    <w:rsid w:val="0068727A"/>
    <w:rsid w:val="00690272"/>
    <w:rsid w:val="00690605"/>
    <w:rsid w:val="00690794"/>
    <w:rsid w:val="00690D66"/>
    <w:rsid w:val="00691D35"/>
    <w:rsid w:val="00691E1A"/>
    <w:rsid w:val="006927D7"/>
    <w:rsid w:val="00692BE6"/>
    <w:rsid w:val="0069419C"/>
    <w:rsid w:val="00694AA6"/>
    <w:rsid w:val="00695206"/>
    <w:rsid w:val="00695A9A"/>
    <w:rsid w:val="00696DBB"/>
    <w:rsid w:val="00697B5E"/>
    <w:rsid w:val="00697EBD"/>
    <w:rsid w:val="006A0DC8"/>
    <w:rsid w:val="006A2726"/>
    <w:rsid w:val="006A27BA"/>
    <w:rsid w:val="006A3474"/>
    <w:rsid w:val="006A62DF"/>
    <w:rsid w:val="006A6C98"/>
    <w:rsid w:val="006A7498"/>
    <w:rsid w:val="006B0E74"/>
    <w:rsid w:val="006B188E"/>
    <w:rsid w:val="006B1D21"/>
    <w:rsid w:val="006B2FE5"/>
    <w:rsid w:val="006B41E3"/>
    <w:rsid w:val="006B596E"/>
    <w:rsid w:val="006B6476"/>
    <w:rsid w:val="006C009D"/>
    <w:rsid w:val="006C27A9"/>
    <w:rsid w:val="006C2A77"/>
    <w:rsid w:val="006C3DC5"/>
    <w:rsid w:val="006C3E7D"/>
    <w:rsid w:val="006C4EC7"/>
    <w:rsid w:val="006C59C4"/>
    <w:rsid w:val="006C6182"/>
    <w:rsid w:val="006C742C"/>
    <w:rsid w:val="006D0366"/>
    <w:rsid w:val="006D0B80"/>
    <w:rsid w:val="006D2617"/>
    <w:rsid w:val="006D394F"/>
    <w:rsid w:val="006D4530"/>
    <w:rsid w:val="006D7EC8"/>
    <w:rsid w:val="006E0D86"/>
    <w:rsid w:val="006E113F"/>
    <w:rsid w:val="006E43B7"/>
    <w:rsid w:val="006E5628"/>
    <w:rsid w:val="006E643C"/>
    <w:rsid w:val="006E786F"/>
    <w:rsid w:val="006E7FA5"/>
    <w:rsid w:val="006F1062"/>
    <w:rsid w:val="006F14C1"/>
    <w:rsid w:val="006F23B4"/>
    <w:rsid w:val="006F41C1"/>
    <w:rsid w:val="006F495F"/>
    <w:rsid w:val="00700FB8"/>
    <w:rsid w:val="00703148"/>
    <w:rsid w:val="007041D2"/>
    <w:rsid w:val="007054EE"/>
    <w:rsid w:val="00705D38"/>
    <w:rsid w:val="00706D1A"/>
    <w:rsid w:val="00706E9B"/>
    <w:rsid w:val="00707322"/>
    <w:rsid w:val="007075F7"/>
    <w:rsid w:val="00707872"/>
    <w:rsid w:val="00710C60"/>
    <w:rsid w:val="0071280F"/>
    <w:rsid w:val="00714771"/>
    <w:rsid w:val="00714C03"/>
    <w:rsid w:val="00714CFB"/>
    <w:rsid w:val="00714F25"/>
    <w:rsid w:val="0071563D"/>
    <w:rsid w:val="00717A4B"/>
    <w:rsid w:val="00722920"/>
    <w:rsid w:val="0072499F"/>
    <w:rsid w:val="00724A5A"/>
    <w:rsid w:val="00724DF6"/>
    <w:rsid w:val="0072510D"/>
    <w:rsid w:val="00727842"/>
    <w:rsid w:val="00730022"/>
    <w:rsid w:val="00734884"/>
    <w:rsid w:val="007359F3"/>
    <w:rsid w:val="007419C0"/>
    <w:rsid w:val="007421CF"/>
    <w:rsid w:val="007424B9"/>
    <w:rsid w:val="00742591"/>
    <w:rsid w:val="007435B9"/>
    <w:rsid w:val="00743A9F"/>
    <w:rsid w:val="00745BD4"/>
    <w:rsid w:val="0074666B"/>
    <w:rsid w:val="00746C08"/>
    <w:rsid w:val="00750344"/>
    <w:rsid w:val="00750661"/>
    <w:rsid w:val="00750CE5"/>
    <w:rsid w:val="00751738"/>
    <w:rsid w:val="00752304"/>
    <w:rsid w:val="0075281F"/>
    <w:rsid w:val="007554B0"/>
    <w:rsid w:val="00756673"/>
    <w:rsid w:val="00756FD0"/>
    <w:rsid w:val="00757E25"/>
    <w:rsid w:val="0076175F"/>
    <w:rsid w:val="00764CA8"/>
    <w:rsid w:val="00764F70"/>
    <w:rsid w:val="00766573"/>
    <w:rsid w:val="00766EE8"/>
    <w:rsid w:val="00767123"/>
    <w:rsid w:val="0076740C"/>
    <w:rsid w:val="0077004A"/>
    <w:rsid w:val="00770269"/>
    <w:rsid w:val="00771621"/>
    <w:rsid w:val="007728D7"/>
    <w:rsid w:val="007778F1"/>
    <w:rsid w:val="00777BC3"/>
    <w:rsid w:val="00777CDC"/>
    <w:rsid w:val="00780AA3"/>
    <w:rsid w:val="00783E2E"/>
    <w:rsid w:val="00786A72"/>
    <w:rsid w:val="00791837"/>
    <w:rsid w:val="00791D58"/>
    <w:rsid w:val="00795368"/>
    <w:rsid w:val="00795BC4"/>
    <w:rsid w:val="00795CF3"/>
    <w:rsid w:val="007A083A"/>
    <w:rsid w:val="007A19FA"/>
    <w:rsid w:val="007A37C9"/>
    <w:rsid w:val="007A45C3"/>
    <w:rsid w:val="007A6741"/>
    <w:rsid w:val="007A67DE"/>
    <w:rsid w:val="007A71FC"/>
    <w:rsid w:val="007A72B0"/>
    <w:rsid w:val="007B25CE"/>
    <w:rsid w:val="007B5281"/>
    <w:rsid w:val="007B55A7"/>
    <w:rsid w:val="007B6215"/>
    <w:rsid w:val="007C02C9"/>
    <w:rsid w:val="007C02F6"/>
    <w:rsid w:val="007C1527"/>
    <w:rsid w:val="007C2F47"/>
    <w:rsid w:val="007C3A9A"/>
    <w:rsid w:val="007C3E75"/>
    <w:rsid w:val="007C4692"/>
    <w:rsid w:val="007C53BB"/>
    <w:rsid w:val="007C6964"/>
    <w:rsid w:val="007C7BAB"/>
    <w:rsid w:val="007D118A"/>
    <w:rsid w:val="007D2CE8"/>
    <w:rsid w:val="007D4F50"/>
    <w:rsid w:val="007D6214"/>
    <w:rsid w:val="007D7C6B"/>
    <w:rsid w:val="007E111E"/>
    <w:rsid w:val="007E1446"/>
    <w:rsid w:val="007E3B2D"/>
    <w:rsid w:val="007E534A"/>
    <w:rsid w:val="007E6A79"/>
    <w:rsid w:val="007E72F5"/>
    <w:rsid w:val="007F254C"/>
    <w:rsid w:val="007F4913"/>
    <w:rsid w:val="007F5884"/>
    <w:rsid w:val="007F59EF"/>
    <w:rsid w:val="00800758"/>
    <w:rsid w:val="008018D6"/>
    <w:rsid w:val="00801C24"/>
    <w:rsid w:val="008028B6"/>
    <w:rsid w:val="00803027"/>
    <w:rsid w:val="008032ED"/>
    <w:rsid w:val="00803369"/>
    <w:rsid w:val="00803A9E"/>
    <w:rsid w:val="008052A1"/>
    <w:rsid w:val="00806127"/>
    <w:rsid w:val="00807097"/>
    <w:rsid w:val="0080788B"/>
    <w:rsid w:val="008102A6"/>
    <w:rsid w:val="008105B2"/>
    <w:rsid w:val="0081191A"/>
    <w:rsid w:val="00815F54"/>
    <w:rsid w:val="00816034"/>
    <w:rsid w:val="0082030D"/>
    <w:rsid w:val="008211E3"/>
    <w:rsid w:val="00824E6E"/>
    <w:rsid w:val="008264D6"/>
    <w:rsid w:val="008278B9"/>
    <w:rsid w:val="00830F8E"/>
    <w:rsid w:val="00835BBC"/>
    <w:rsid w:val="0084111F"/>
    <w:rsid w:val="008416CE"/>
    <w:rsid w:val="00841EA9"/>
    <w:rsid w:val="00842CEE"/>
    <w:rsid w:val="00843E5A"/>
    <w:rsid w:val="00844D91"/>
    <w:rsid w:val="00844FD4"/>
    <w:rsid w:val="00845747"/>
    <w:rsid w:val="0084585C"/>
    <w:rsid w:val="00845C19"/>
    <w:rsid w:val="00845C88"/>
    <w:rsid w:val="00847871"/>
    <w:rsid w:val="00850022"/>
    <w:rsid w:val="0085274C"/>
    <w:rsid w:val="008535D6"/>
    <w:rsid w:val="00854CE1"/>
    <w:rsid w:val="00856C38"/>
    <w:rsid w:val="00860911"/>
    <w:rsid w:val="00862D04"/>
    <w:rsid w:val="008639ED"/>
    <w:rsid w:val="00872180"/>
    <w:rsid w:val="008727A1"/>
    <w:rsid w:val="0087384C"/>
    <w:rsid w:val="00873BB2"/>
    <w:rsid w:val="008767A4"/>
    <w:rsid w:val="008777C0"/>
    <w:rsid w:val="00877A0C"/>
    <w:rsid w:val="0088017D"/>
    <w:rsid w:val="00880A5C"/>
    <w:rsid w:val="0088119A"/>
    <w:rsid w:val="00882229"/>
    <w:rsid w:val="00882615"/>
    <w:rsid w:val="00882D6B"/>
    <w:rsid w:val="00883EFB"/>
    <w:rsid w:val="0088428D"/>
    <w:rsid w:val="008846B9"/>
    <w:rsid w:val="00884805"/>
    <w:rsid w:val="00885572"/>
    <w:rsid w:val="0088585D"/>
    <w:rsid w:val="00887813"/>
    <w:rsid w:val="00887A0C"/>
    <w:rsid w:val="00890445"/>
    <w:rsid w:val="00891BE6"/>
    <w:rsid w:val="00896B48"/>
    <w:rsid w:val="00896E49"/>
    <w:rsid w:val="008A1067"/>
    <w:rsid w:val="008A2DD5"/>
    <w:rsid w:val="008A397D"/>
    <w:rsid w:val="008A3EF1"/>
    <w:rsid w:val="008A5115"/>
    <w:rsid w:val="008A5477"/>
    <w:rsid w:val="008A621D"/>
    <w:rsid w:val="008A7B98"/>
    <w:rsid w:val="008B148F"/>
    <w:rsid w:val="008B18CF"/>
    <w:rsid w:val="008B1F28"/>
    <w:rsid w:val="008B2388"/>
    <w:rsid w:val="008B4A63"/>
    <w:rsid w:val="008B74D6"/>
    <w:rsid w:val="008C2444"/>
    <w:rsid w:val="008C3ADB"/>
    <w:rsid w:val="008C3AFC"/>
    <w:rsid w:val="008C4422"/>
    <w:rsid w:val="008C50CE"/>
    <w:rsid w:val="008C51A0"/>
    <w:rsid w:val="008C5C8B"/>
    <w:rsid w:val="008C78F5"/>
    <w:rsid w:val="008D01DC"/>
    <w:rsid w:val="008D1233"/>
    <w:rsid w:val="008D2506"/>
    <w:rsid w:val="008D2C8B"/>
    <w:rsid w:val="008D2F7E"/>
    <w:rsid w:val="008D482E"/>
    <w:rsid w:val="008D4F43"/>
    <w:rsid w:val="008D4FF2"/>
    <w:rsid w:val="008D73FE"/>
    <w:rsid w:val="008E78CF"/>
    <w:rsid w:val="008E78DC"/>
    <w:rsid w:val="008F13C6"/>
    <w:rsid w:val="008F277E"/>
    <w:rsid w:val="008F5BD6"/>
    <w:rsid w:val="008F711C"/>
    <w:rsid w:val="008F7F45"/>
    <w:rsid w:val="00900F55"/>
    <w:rsid w:val="009016F2"/>
    <w:rsid w:val="00902B7A"/>
    <w:rsid w:val="00902E46"/>
    <w:rsid w:val="009030F0"/>
    <w:rsid w:val="0091086E"/>
    <w:rsid w:val="00917794"/>
    <w:rsid w:val="00921453"/>
    <w:rsid w:val="00921CE4"/>
    <w:rsid w:val="00923045"/>
    <w:rsid w:val="0092329D"/>
    <w:rsid w:val="00924652"/>
    <w:rsid w:val="00925B9E"/>
    <w:rsid w:val="00926A5C"/>
    <w:rsid w:val="00932C25"/>
    <w:rsid w:val="0093380E"/>
    <w:rsid w:val="0093401C"/>
    <w:rsid w:val="00934039"/>
    <w:rsid w:val="00935A31"/>
    <w:rsid w:val="00936A8E"/>
    <w:rsid w:val="0094092C"/>
    <w:rsid w:val="00941D1D"/>
    <w:rsid w:val="00941EC3"/>
    <w:rsid w:val="0094230C"/>
    <w:rsid w:val="00942CF3"/>
    <w:rsid w:val="009440BE"/>
    <w:rsid w:val="009456D9"/>
    <w:rsid w:val="00945E83"/>
    <w:rsid w:val="00945FF7"/>
    <w:rsid w:val="00946AC2"/>
    <w:rsid w:val="00954BC2"/>
    <w:rsid w:val="00954CD4"/>
    <w:rsid w:val="00956A2E"/>
    <w:rsid w:val="0096127C"/>
    <w:rsid w:val="00962B51"/>
    <w:rsid w:val="00962EC3"/>
    <w:rsid w:val="0096583A"/>
    <w:rsid w:val="00967216"/>
    <w:rsid w:val="009708AA"/>
    <w:rsid w:val="009729FC"/>
    <w:rsid w:val="009735A9"/>
    <w:rsid w:val="009742DC"/>
    <w:rsid w:val="009802C4"/>
    <w:rsid w:val="00980DD9"/>
    <w:rsid w:val="009813EE"/>
    <w:rsid w:val="0098141C"/>
    <w:rsid w:val="00981493"/>
    <w:rsid w:val="009838AA"/>
    <w:rsid w:val="00983BBF"/>
    <w:rsid w:val="0098432A"/>
    <w:rsid w:val="00985C7A"/>
    <w:rsid w:val="0098624C"/>
    <w:rsid w:val="00986AC4"/>
    <w:rsid w:val="00990A38"/>
    <w:rsid w:val="00992034"/>
    <w:rsid w:val="00994DA7"/>
    <w:rsid w:val="00994F59"/>
    <w:rsid w:val="00995329"/>
    <w:rsid w:val="00995967"/>
    <w:rsid w:val="00995F3E"/>
    <w:rsid w:val="0099735E"/>
    <w:rsid w:val="009A123F"/>
    <w:rsid w:val="009A42C1"/>
    <w:rsid w:val="009A687A"/>
    <w:rsid w:val="009A71F2"/>
    <w:rsid w:val="009B082E"/>
    <w:rsid w:val="009B137C"/>
    <w:rsid w:val="009B1844"/>
    <w:rsid w:val="009B3A29"/>
    <w:rsid w:val="009B4684"/>
    <w:rsid w:val="009B587E"/>
    <w:rsid w:val="009B6009"/>
    <w:rsid w:val="009B6955"/>
    <w:rsid w:val="009B731E"/>
    <w:rsid w:val="009C1FB0"/>
    <w:rsid w:val="009C2D07"/>
    <w:rsid w:val="009C39D7"/>
    <w:rsid w:val="009C41E8"/>
    <w:rsid w:val="009C438B"/>
    <w:rsid w:val="009C4EF6"/>
    <w:rsid w:val="009C55D6"/>
    <w:rsid w:val="009C5967"/>
    <w:rsid w:val="009C7268"/>
    <w:rsid w:val="009D0150"/>
    <w:rsid w:val="009D1617"/>
    <w:rsid w:val="009D63AB"/>
    <w:rsid w:val="009E569E"/>
    <w:rsid w:val="009E6071"/>
    <w:rsid w:val="009E65AB"/>
    <w:rsid w:val="009E6BCD"/>
    <w:rsid w:val="009E6D1A"/>
    <w:rsid w:val="009E713C"/>
    <w:rsid w:val="009E7E73"/>
    <w:rsid w:val="009F118E"/>
    <w:rsid w:val="009F1965"/>
    <w:rsid w:val="009F1EF0"/>
    <w:rsid w:val="009F3DD2"/>
    <w:rsid w:val="009F40E8"/>
    <w:rsid w:val="009F4A66"/>
    <w:rsid w:val="009F4D25"/>
    <w:rsid w:val="009F6004"/>
    <w:rsid w:val="009F6054"/>
    <w:rsid w:val="00A0019C"/>
    <w:rsid w:val="00A002E7"/>
    <w:rsid w:val="00A00E53"/>
    <w:rsid w:val="00A01BC1"/>
    <w:rsid w:val="00A0240F"/>
    <w:rsid w:val="00A02934"/>
    <w:rsid w:val="00A052D2"/>
    <w:rsid w:val="00A05721"/>
    <w:rsid w:val="00A068BE"/>
    <w:rsid w:val="00A06A50"/>
    <w:rsid w:val="00A1005D"/>
    <w:rsid w:val="00A11E74"/>
    <w:rsid w:val="00A1360A"/>
    <w:rsid w:val="00A1402C"/>
    <w:rsid w:val="00A1447F"/>
    <w:rsid w:val="00A15228"/>
    <w:rsid w:val="00A1673C"/>
    <w:rsid w:val="00A16BB6"/>
    <w:rsid w:val="00A16D54"/>
    <w:rsid w:val="00A16DB0"/>
    <w:rsid w:val="00A1700E"/>
    <w:rsid w:val="00A236AE"/>
    <w:rsid w:val="00A239DD"/>
    <w:rsid w:val="00A244CC"/>
    <w:rsid w:val="00A246B6"/>
    <w:rsid w:val="00A266D5"/>
    <w:rsid w:val="00A272EF"/>
    <w:rsid w:val="00A27AF9"/>
    <w:rsid w:val="00A27B35"/>
    <w:rsid w:val="00A32200"/>
    <w:rsid w:val="00A3679A"/>
    <w:rsid w:val="00A417FF"/>
    <w:rsid w:val="00A43512"/>
    <w:rsid w:val="00A435CE"/>
    <w:rsid w:val="00A4378B"/>
    <w:rsid w:val="00A44D5B"/>
    <w:rsid w:val="00A45974"/>
    <w:rsid w:val="00A462B2"/>
    <w:rsid w:val="00A503B4"/>
    <w:rsid w:val="00A52083"/>
    <w:rsid w:val="00A52343"/>
    <w:rsid w:val="00A533AA"/>
    <w:rsid w:val="00A534E5"/>
    <w:rsid w:val="00A539C7"/>
    <w:rsid w:val="00A541C4"/>
    <w:rsid w:val="00A5449F"/>
    <w:rsid w:val="00A54CBA"/>
    <w:rsid w:val="00A628DB"/>
    <w:rsid w:val="00A6375A"/>
    <w:rsid w:val="00A63C3C"/>
    <w:rsid w:val="00A65494"/>
    <w:rsid w:val="00A7196F"/>
    <w:rsid w:val="00A7435A"/>
    <w:rsid w:val="00A75558"/>
    <w:rsid w:val="00A76F51"/>
    <w:rsid w:val="00A7726D"/>
    <w:rsid w:val="00A811EF"/>
    <w:rsid w:val="00A81205"/>
    <w:rsid w:val="00A812E4"/>
    <w:rsid w:val="00A81FA4"/>
    <w:rsid w:val="00A83749"/>
    <w:rsid w:val="00A838BA"/>
    <w:rsid w:val="00A8479D"/>
    <w:rsid w:val="00A8591E"/>
    <w:rsid w:val="00A860ED"/>
    <w:rsid w:val="00A86A3B"/>
    <w:rsid w:val="00A8714E"/>
    <w:rsid w:val="00A87667"/>
    <w:rsid w:val="00A87E93"/>
    <w:rsid w:val="00A90244"/>
    <w:rsid w:val="00A90923"/>
    <w:rsid w:val="00A91B4C"/>
    <w:rsid w:val="00A92128"/>
    <w:rsid w:val="00A9245A"/>
    <w:rsid w:val="00A93C13"/>
    <w:rsid w:val="00A94BF6"/>
    <w:rsid w:val="00A97805"/>
    <w:rsid w:val="00AA0FAB"/>
    <w:rsid w:val="00AA2D18"/>
    <w:rsid w:val="00AA2DBB"/>
    <w:rsid w:val="00AA300E"/>
    <w:rsid w:val="00AA37DB"/>
    <w:rsid w:val="00AA3A76"/>
    <w:rsid w:val="00AA5535"/>
    <w:rsid w:val="00AA588E"/>
    <w:rsid w:val="00AA5D4C"/>
    <w:rsid w:val="00AA632A"/>
    <w:rsid w:val="00AA770F"/>
    <w:rsid w:val="00AB2120"/>
    <w:rsid w:val="00AB3AD5"/>
    <w:rsid w:val="00AB63C9"/>
    <w:rsid w:val="00AB6937"/>
    <w:rsid w:val="00AB7592"/>
    <w:rsid w:val="00AC0C28"/>
    <w:rsid w:val="00AC181F"/>
    <w:rsid w:val="00AC4780"/>
    <w:rsid w:val="00AC54E7"/>
    <w:rsid w:val="00AC590D"/>
    <w:rsid w:val="00AD44AF"/>
    <w:rsid w:val="00AD4706"/>
    <w:rsid w:val="00AD519E"/>
    <w:rsid w:val="00AD59C8"/>
    <w:rsid w:val="00AD7C87"/>
    <w:rsid w:val="00AE07AC"/>
    <w:rsid w:val="00AE10EF"/>
    <w:rsid w:val="00AE17B8"/>
    <w:rsid w:val="00AE2114"/>
    <w:rsid w:val="00AE2D3F"/>
    <w:rsid w:val="00AE3EE8"/>
    <w:rsid w:val="00AE4F3E"/>
    <w:rsid w:val="00AE5DBB"/>
    <w:rsid w:val="00AE666A"/>
    <w:rsid w:val="00AF05F5"/>
    <w:rsid w:val="00AF1269"/>
    <w:rsid w:val="00AF25B3"/>
    <w:rsid w:val="00B004FB"/>
    <w:rsid w:val="00B00A48"/>
    <w:rsid w:val="00B01039"/>
    <w:rsid w:val="00B017C8"/>
    <w:rsid w:val="00B01999"/>
    <w:rsid w:val="00B02BF0"/>
    <w:rsid w:val="00B02D63"/>
    <w:rsid w:val="00B03588"/>
    <w:rsid w:val="00B03CE6"/>
    <w:rsid w:val="00B04F1C"/>
    <w:rsid w:val="00B052CD"/>
    <w:rsid w:val="00B05CFA"/>
    <w:rsid w:val="00B05F0D"/>
    <w:rsid w:val="00B062D6"/>
    <w:rsid w:val="00B072B3"/>
    <w:rsid w:val="00B1004A"/>
    <w:rsid w:val="00B11DDF"/>
    <w:rsid w:val="00B226F9"/>
    <w:rsid w:val="00B231D0"/>
    <w:rsid w:val="00B253DD"/>
    <w:rsid w:val="00B253E0"/>
    <w:rsid w:val="00B25BDB"/>
    <w:rsid w:val="00B269A2"/>
    <w:rsid w:val="00B26EA0"/>
    <w:rsid w:val="00B27149"/>
    <w:rsid w:val="00B27A95"/>
    <w:rsid w:val="00B27D5F"/>
    <w:rsid w:val="00B30D73"/>
    <w:rsid w:val="00B31762"/>
    <w:rsid w:val="00B32B66"/>
    <w:rsid w:val="00B32E04"/>
    <w:rsid w:val="00B3325F"/>
    <w:rsid w:val="00B362F3"/>
    <w:rsid w:val="00B435CD"/>
    <w:rsid w:val="00B45B93"/>
    <w:rsid w:val="00B4666E"/>
    <w:rsid w:val="00B47E34"/>
    <w:rsid w:val="00B500BA"/>
    <w:rsid w:val="00B51F26"/>
    <w:rsid w:val="00B54539"/>
    <w:rsid w:val="00B54D65"/>
    <w:rsid w:val="00B55D9C"/>
    <w:rsid w:val="00B613FD"/>
    <w:rsid w:val="00B614DA"/>
    <w:rsid w:val="00B61B3D"/>
    <w:rsid w:val="00B6638D"/>
    <w:rsid w:val="00B7099D"/>
    <w:rsid w:val="00B7272F"/>
    <w:rsid w:val="00B74766"/>
    <w:rsid w:val="00B754CF"/>
    <w:rsid w:val="00B76099"/>
    <w:rsid w:val="00B76F13"/>
    <w:rsid w:val="00B81470"/>
    <w:rsid w:val="00B81F31"/>
    <w:rsid w:val="00B83776"/>
    <w:rsid w:val="00B83990"/>
    <w:rsid w:val="00B83FCF"/>
    <w:rsid w:val="00B847FE"/>
    <w:rsid w:val="00B861B3"/>
    <w:rsid w:val="00B86997"/>
    <w:rsid w:val="00B963E6"/>
    <w:rsid w:val="00B964EC"/>
    <w:rsid w:val="00BA1BDA"/>
    <w:rsid w:val="00BA297B"/>
    <w:rsid w:val="00BA4B45"/>
    <w:rsid w:val="00BA5551"/>
    <w:rsid w:val="00BB1243"/>
    <w:rsid w:val="00BB34B5"/>
    <w:rsid w:val="00BB4431"/>
    <w:rsid w:val="00BB5E66"/>
    <w:rsid w:val="00BB719D"/>
    <w:rsid w:val="00BB7551"/>
    <w:rsid w:val="00BB7C89"/>
    <w:rsid w:val="00BC1BB8"/>
    <w:rsid w:val="00BC436F"/>
    <w:rsid w:val="00BC45FF"/>
    <w:rsid w:val="00BC537F"/>
    <w:rsid w:val="00BC546C"/>
    <w:rsid w:val="00BC6FBE"/>
    <w:rsid w:val="00BC77F9"/>
    <w:rsid w:val="00BD20D7"/>
    <w:rsid w:val="00BD2F4E"/>
    <w:rsid w:val="00BD4416"/>
    <w:rsid w:val="00BD4D8B"/>
    <w:rsid w:val="00BD5D2B"/>
    <w:rsid w:val="00BD7DEA"/>
    <w:rsid w:val="00BE0090"/>
    <w:rsid w:val="00BE0952"/>
    <w:rsid w:val="00BE1AA0"/>
    <w:rsid w:val="00BE25E5"/>
    <w:rsid w:val="00BE2647"/>
    <w:rsid w:val="00BE2B93"/>
    <w:rsid w:val="00BE367F"/>
    <w:rsid w:val="00BE3799"/>
    <w:rsid w:val="00BE48C8"/>
    <w:rsid w:val="00BE4E45"/>
    <w:rsid w:val="00BE5884"/>
    <w:rsid w:val="00BF081B"/>
    <w:rsid w:val="00BF3DC1"/>
    <w:rsid w:val="00BF4EEE"/>
    <w:rsid w:val="00BF4FEB"/>
    <w:rsid w:val="00BF5664"/>
    <w:rsid w:val="00BF6846"/>
    <w:rsid w:val="00C00CE5"/>
    <w:rsid w:val="00C01010"/>
    <w:rsid w:val="00C01E1E"/>
    <w:rsid w:val="00C03D37"/>
    <w:rsid w:val="00C046BC"/>
    <w:rsid w:val="00C04B85"/>
    <w:rsid w:val="00C11845"/>
    <w:rsid w:val="00C11F15"/>
    <w:rsid w:val="00C122FA"/>
    <w:rsid w:val="00C12693"/>
    <w:rsid w:val="00C14D16"/>
    <w:rsid w:val="00C14DE2"/>
    <w:rsid w:val="00C1644B"/>
    <w:rsid w:val="00C20379"/>
    <w:rsid w:val="00C203A9"/>
    <w:rsid w:val="00C2078D"/>
    <w:rsid w:val="00C21D8C"/>
    <w:rsid w:val="00C24050"/>
    <w:rsid w:val="00C24619"/>
    <w:rsid w:val="00C26E77"/>
    <w:rsid w:val="00C3166A"/>
    <w:rsid w:val="00C31EE1"/>
    <w:rsid w:val="00C320AB"/>
    <w:rsid w:val="00C32917"/>
    <w:rsid w:val="00C33F87"/>
    <w:rsid w:val="00C348B6"/>
    <w:rsid w:val="00C3499A"/>
    <w:rsid w:val="00C37218"/>
    <w:rsid w:val="00C40E78"/>
    <w:rsid w:val="00C42F93"/>
    <w:rsid w:val="00C43024"/>
    <w:rsid w:val="00C43F70"/>
    <w:rsid w:val="00C44C47"/>
    <w:rsid w:val="00C44D29"/>
    <w:rsid w:val="00C45B2B"/>
    <w:rsid w:val="00C4606E"/>
    <w:rsid w:val="00C47A4F"/>
    <w:rsid w:val="00C507D9"/>
    <w:rsid w:val="00C508C3"/>
    <w:rsid w:val="00C5165E"/>
    <w:rsid w:val="00C51BC8"/>
    <w:rsid w:val="00C52033"/>
    <w:rsid w:val="00C535BF"/>
    <w:rsid w:val="00C53E02"/>
    <w:rsid w:val="00C54451"/>
    <w:rsid w:val="00C54DFF"/>
    <w:rsid w:val="00C551DD"/>
    <w:rsid w:val="00C562A7"/>
    <w:rsid w:val="00C56C15"/>
    <w:rsid w:val="00C57A4F"/>
    <w:rsid w:val="00C62F04"/>
    <w:rsid w:val="00C62F79"/>
    <w:rsid w:val="00C63909"/>
    <w:rsid w:val="00C63C28"/>
    <w:rsid w:val="00C64088"/>
    <w:rsid w:val="00C64275"/>
    <w:rsid w:val="00C64AF4"/>
    <w:rsid w:val="00C64CE6"/>
    <w:rsid w:val="00C65025"/>
    <w:rsid w:val="00C66D15"/>
    <w:rsid w:val="00C67756"/>
    <w:rsid w:val="00C70761"/>
    <w:rsid w:val="00C72227"/>
    <w:rsid w:val="00C72D83"/>
    <w:rsid w:val="00C73B63"/>
    <w:rsid w:val="00C74145"/>
    <w:rsid w:val="00C75758"/>
    <w:rsid w:val="00C770B6"/>
    <w:rsid w:val="00C77AA3"/>
    <w:rsid w:val="00C77D60"/>
    <w:rsid w:val="00C8167D"/>
    <w:rsid w:val="00C82806"/>
    <w:rsid w:val="00C8331C"/>
    <w:rsid w:val="00C86851"/>
    <w:rsid w:val="00C86B06"/>
    <w:rsid w:val="00C90D96"/>
    <w:rsid w:val="00C90F38"/>
    <w:rsid w:val="00C9192A"/>
    <w:rsid w:val="00C91AF0"/>
    <w:rsid w:val="00C935C3"/>
    <w:rsid w:val="00C939F8"/>
    <w:rsid w:val="00C93BEB"/>
    <w:rsid w:val="00C95C9F"/>
    <w:rsid w:val="00C9792D"/>
    <w:rsid w:val="00CA03C2"/>
    <w:rsid w:val="00CA0668"/>
    <w:rsid w:val="00CA348D"/>
    <w:rsid w:val="00CA3EAA"/>
    <w:rsid w:val="00CA46A6"/>
    <w:rsid w:val="00CA4FD3"/>
    <w:rsid w:val="00CA56E4"/>
    <w:rsid w:val="00CA5C95"/>
    <w:rsid w:val="00CB0AD9"/>
    <w:rsid w:val="00CB2691"/>
    <w:rsid w:val="00CB27F0"/>
    <w:rsid w:val="00CB42C2"/>
    <w:rsid w:val="00CB4743"/>
    <w:rsid w:val="00CB55C7"/>
    <w:rsid w:val="00CB6F25"/>
    <w:rsid w:val="00CC11E1"/>
    <w:rsid w:val="00CC1574"/>
    <w:rsid w:val="00CC16C7"/>
    <w:rsid w:val="00CC1FF8"/>
    <w:rsid w:val="00CC2612"/>
    <w:rsid w:val="00CC30B3"/>
    <w:rsid w:val="00CC364C"/>
    <w:rsid w:val="00CC3B91"/>
    <w:rsid w:val="00CC51A5"/>
    <w:rsid w:val="00CC5B87"/>
    <w:rsid w:val="00CD2956"/>
    <w:rsid w:val="00CD5B2E"/>
    <w:rsid w:val="00CD7FF5"/>
    <w:rsid w:val="00CE0865"/>
    <w:rsid w:val="00CE1286"/>
    <w:rsid w:val="00CE1692"/>
    <w:rsid w:val="00CE28B8"/>
    <w:rsid w:val="00CE3E2F"/>
    <w:rsid w:val="00CE6682"/>
    <w:rsid w:val="00CE69D8"/>
    <w:rsid w:val="00CF1D04"/>
    <w:rsid w:val="00CF1E9F"/>
    <w:rsid w:val="00CF2607"/>
    <w:rsid w:val="00CF2CF7"/>
    <w:rsid w:val="00CF4F2C"/>
    <w:rsid w:val="00CF5F58"/>
    <w:rsid w:val="00CF60CB"/>
    <w:rsid w:val="00CF6248"/>
    <w:rsid w:val="00CF6EB4"/>
    <w:rsid w:val="00D001FB"/>
    <w:rsid w:val="00D029D8"/>
    <w:rsid w:val="00D049BB"/>
    <w:rsid w:val="00D05261"/>
    <w:rsid w:val="00D0590E"/>
    <w:rsid w:val="00D05AF6"/>
    <w:rsid w:val="00D0678E"/>
    <w:rsid w:val="00D07BA0"/>
    <w:rsid w:val="00D07FA1"/>
    <w:rsid w:val="00D1120E"/>
    <w:rsid w:val="00D13F3B"/>
    <w:rsid w:val="00D14693"/>
    <w:rsid w:val="00D16E42"/>
    <w:rsid w:val="00D1731C"/>
    <w:rsid w:val="00D209AD"/>
    <w:rsid w:val="00D23A4F"/>
    <w:rsid w:val="00D267DD"/>
    <w:rsid w:val="00D30A2E"/>
    <w:rsid w:val="00D30B09"/>
    <w:rsid w:val="00D32E4A"/>
    <w:rsid w:val="00D33D19"/>
    <w:rsid w:val="00D342C0"/>
    <w:rsid w:val="00D3653C"/>
    <w:rsid w:val="00D37391"/>
    <w:rsid w:val="00D413B6"/>
    <w:rsid w:val="00D41647"/>
    <w:rsid w:val="00D43642"/>
    <w:rsid w:val="00D445E7"/>
    <w:rsid w:val="00D44DCC"/>
    <w:rsid w:val="00D45219"/>
    <w:rsid w:val="00D4525B"/>
    <w:rsid w:val="00D453AA"/>
    <w:rsid w:val="00D459B5"/>
    <w:rsid w:val="00D45D4E"/>
    <w:rsid w:val="00D46C36"/>
    <w:rsid w:val="00D47C7C"/>
    <w:rsid w:val="00D517B6"/>
    <w:rsid w:val="00D5207B"/>
    <w:rsid w:val="00D606B8"/>
    <w:rsid w:val="00D61386"/>
    <w:rsid w:val="00D6161E"/>
    <w:rsid w:val="00D61877"/>
    <w:rsid w:val="00D62C0E"/>
    <w:rsid w:val="00D64C42"/>
    <w:rsid w:val="00D675CA"/>
    <w:rsid w:val="00D7091C"/>
    <w:rsid w:val="00D70FE2"/>
    <w:rsid w:val="00D7199D"/>
    <w:rsid w:val="00D72595"/>
    <w:rsid w:val="00D73447"/>
    <w:rsid w:val="00D75B79"/>
    <w:rsid w:val="00D76FCB"/>
    <w:rsid w:val="00D8278D"/>
    <w:rsid w:val="00D83015"/>
    <w:rsid w:val="00D83D04"/>
    <w:rsid w:val="00D8506C"/>
    <w:rsid w:val="00D8651B"/>
    <w:rsid w:val="00D91164"/>
    <w:rsid w:val="00D91A79"/>
    <w:rsid w:val="00D93B52"/>
    <w:rsid w:val="00D94BF0"/>
    <w:rsid w:val="00D95327"/>
    <w:rsid w:val="00D97197"/>
    <w:rsid w:val="00D971EC"/>
    <w:rsid w:val="00D97AA9"/>
    <w:rsid w:val="00DA0760"/>
    <w:rsid w:val="00DA0795"/>
    <w:rsid w:val="00DA1447"/>
    <w:rsid w:val="00DA1CB6"/>
    <w:rsid w:val="00DA2E4F"/>
    <w:rsid w:val="00DA354D"/>
    <w:rsid w:val="00DA4C32"/>
    <w:rsid w:val="00DB10A1"/>
    <w:rsid w:val="00DB1ACC"/>
    <w:rsid w:val="00DB2302"/>
    <w:rsid w:val="00DB26A7"/>
    <w:rsid w:val="00DB3A0D"/>
    <w:rsid w:val="00DB509B"/>
    <w:rsid w:val="00DB5602"/>
    <w:rsid w:val="00DB57D7"/>
    <w:rsid w:val="00DB5BD2"/>
    <w:rsid w:val="00DC0B98"/>
    <w:rsid w:val="00DC27C3"/>
    <w:rsid w:val="00DC358B"/>
    <w:rsid w:val="00DC4DB6"/>
    <w:rsid w:val="00DC5AB5"/>
    <w:rsid w:val="00DC645C"/>
    <w:rsid w:val="00DD1DC2"/>
    <w:rsid w:val="00DD340F"/>
    <w:rsid w:val="00DD472B"/>
    <w:rsid w:val="00DD51ED"/>
    <w:rsid w:val="00DD52E5"/>
    <w:rsid w:val="00DD5AD0"/>
    <w:rsid w:val="00DD79F6"/>
    <w:rsid w:val="00DD7B4F"/>
    <w:rsid w:val="00DE082D"/>
    <w:rsid w:val="00DE0F5F"/>
    <w:rsid w:val="00DE1732"/>
    <w:rsid w:val="00DE3D9E"/>
    <w:rsid w:val="00DE4A99"/>
    <w:rsid w:val="00DE4AF1"/>
    <w:rsid w:val="00DF027E"/>
    <w:rsid w:val="00DF11EE"/>
    <w:rsid w:val="00DF29F0"/>
    <w:rsid w:val="00DF2F7D"/>
    <w:rsid w:val="00DF6F2B"/>
    <w:rsid w:val="00DF6FB7"/>
    <w:rsid w:val="00E00875"/>
    <w:rsid w:val="00E04912"/>
    <w:rsid w:val="00E04F9D"/>
    <w:rsid w:val="00E07604"/>
    <w:rsid w:val="00E11FDA"/>
    <w:rsid w:val="00E14DF1"/>
    <w:rsid w:val="00E15DE1"/>
    <w:rsid w:val="00E16102"/>
    <w:rsid w:val="00E162FC"/>
    <w:rsid w:val="00E16FA3"/>
    <w:rsid w:val="00E175B9"/>
    <w:rsid w:val="00E176BE"/>
    <w:rsid w:val="00E17923"/>
    <w:rsid w:val="00E204E3"/>
    <w:rsid w:val="00E20A4B"/>
    <w:rsid w:val="00E215B1"/>
    <w:rsid w:val="00E21DCB"/>
    <w:rsid w:val="00E23695"/>
    <w:rsid w:val="00E23E94"/>
    <w:rsid w:val="00E243D4"/>
    <w:rsid w:val="00E24CDB"/>
    <w:rsid w:val="00E272F3"/>
    <w:rsid w:val="00E3047C"/>
    <w:rsid w:val="00E32FDC"/>
    <w:rsid w:val="00E35E64"/>
    <w:rsid w:val="00E37770"/>
    <w:rsid w:val="00E43235"/>
    <w:rsid w:val="00E44A9A"/>
    <w:rsid w:val="00E44FC1"/>
    <w:rsid w:val="00E45BF7"/>
    <w:rsid w:val="00E45EB2"/>
    <w:rsid w:val="00E4606F"/>
    <w:rsid w:val="00E46F12"/>
    <w:rsid w:val="00E47373"/>
    <w:rsid w:val="00E4752E"/>
    <w:rsid w:val="00E502B4"/>
    <w:rsid w:val="00E50B6F"/>
    <w:rsid w:val="00E50FC2"/>
    <w:rsid w:val="00E530A6"/>
    <w:rsid w:val="00E5445C"/>
    <w:rsid w:val="00E569D2"/>
    <w:rsid w:val="00E576E3"/>
    <w:rsid w:val="00E60848"/>
    <w:rsid w:val="00E622B6"/>
    <w:rsid w:val="00E63E30"/>
    <w:rsid w:val="00E64347"/>
    <w:rsid w:val="00E6537E"/>
    <w:rsid w:val="00E6553B"/>
    <w:rsid w:val="00E65B9C"/>
    <w:rsid w:val="00E66009"/>
    <w:rsid w:val="00E66AD7"/>
    <w:rsid w:val="00E66D0E"/>
    <w:rsid w:val="00E70172"/>
    <w:rsid w:val="00E71635"/>
    <w:rsid w:val="00E71F8A"/>
    <w:rsid w:val="00E727CE"/>
    <w:rsid w:val="00E74191"/>
    <w:rsid w:val="00E74959"/>
    <w:rsid w:val="00E749E2"/>
    <w:rsid w:val="00E75EDD"/>
    <w:rsid w:val="00E76202"/>
    <w:rsid w:val="00E77A53"/>
    <w:rsid w:val="00E807BF"/>
    <w:rsid w:val="00E81BDA"/>
    <w:rsid w:val="00E83114"/>
    <w:rsid w:val="00E834BD"/>
    <w:rsid w:val="00E84255"/>
    <w:rsid w:val="00E8443E"/>
    <w:rsid w:val="00E84777"/>
    <w:rsid w:val="00E86E23"/>
    <w:rsid w:val="00E91320"/>
    <w:rsid w:val="00E91C74"/>
    <w:rsid w:val="00E91CFC"/>
    <w:rsid w:val="00E92109"/>
    <w:rsid w:val="00E92846"/>
    <w:rsid w:val="00E935FD"/>
    <w:rsid w:val="00E94D4B"/>
    <w:rsid w:val="00EA088F"/>
    <w:rsid w:val="00EA2EFF"/>
    <w:rsid w:val="00EA3B47"/>
    <w:rsid w:val="00EA55D1"/>
    <w:rsid w:val="00EA5D72"/>
    <w:rsid w:val="00EA6619"/>
    <w:rsid w:val="00EA7148"/>
    <w:rsid w:val="00EA77D4"/>
    <w:rsid w:val="00EA7F11"/>
    <w:rsid w:val="00EB1ADF"/>
    <w:rsid w:val="00EB204A"/>
    <w:rsid w:val="00EB474F"/>
    <w:rsid w:val="00EB5790"/>
    <w:rsid w:val="00EB68B0"/>
    <w:rsid w:val="00EC012B"/>
    <w:rsid w:val="00EC0A91"/>
    <w:rsid w:val="00EC1276"/>
    <w:rsid w:val="00EC26F9"/>
    <w:rsid w:val="00EC71F1"/>
    <w:rsid w:val="00ED09FB"/>
    <w:rsid w:val="00ED1C1C"/>
    <w:rsid w:val="00ED1ECC"/>
    <w:rsid w:val="00ED43E0"/>
    <w:rsid w:val="00ED4742"/>
    <w:rsid w:val="00ED4DCA"/>
    <w:rsid w:val="00ED5033"/>
    <w:rsid w:val="00ED58DC"/>
    <w:rsid w:val="00ED5BEC"/>
    <w:rsid w:val="00ED6D8B"/>
    <w:rsid w:val="00EE0123"/>
    <w:rsid w:val="00EE0AC2"/>
    <w:rsid w:val="00EE11D5"/>
    <w:rsid w:val="00EE4EB7"/>
    <w:rsid w:val="00EE527C"/>
    <w:rsid w:val="00EE5356"/>
    <w:rsid w:val="00EE6F2C"/>
    <w:rsid w:val="00EE7112"/>
    <w:rsid w:val="00EE7D08"/>
    <w:rsid w:val="00EE7D78"/>
    <w:rsid w:val="00EF0008"/>
    <w:rsid w:val="00EF0AC5"/>
    <w:rsid w:val="00EF1356"/>
    <w:rsid w:val="00EF1DE5"/>
    <w:rsid w:val="00EF2A67"/>
    <w:rsid w:val="00EF3093"/>
    <w:rsid w:val="00EF4EED"/>
    <w:rsid w:val="00EF4F85"/>
    <w:rsid w:val="00EF5FD2"/>
    <w:rsid w:val="00F014FE"/>
    <w:rsid w:val="00F01AE5"/>
    <w:rsid w:val="00F03EAE"/>
    <w:rsid w:val="00F04271"/>
    <w:rsid w:val="00F043F4"/>
    <w:rsid w:val="00F0629B"/>
    <w:rsid w:val="00F06C01"/>
    <w:rsid w:val="00F06F79"/>
    <w:rsid w:val="00F07D19"/>
    <w:rsid w:val="00F10111"/>
    <w:rsid w:val="00F13931"/>
    <w:rsid w:val="00F1413D"/>
    <w:rsid w:val="00F14A4D"/>
    <w:rsid w:val="00F16693"/>
    <w:rsid w:val="00F167A6"/>
    <w:rsid w:val="00F1739B"/>
    <w:rsid w:val="00F17697"/>
    <w:rsid w:val="00F178AB"/>
    <w:rsid w:val="00F17A8C"/>
    <w:rsid w:val="00F202CF"/>
    <w:rsid w:val="00F257EC"/>
    <w:rsid w:val="00F30537"/>
    <w:rsid w:val="00F3438F"/>
    <w:rsid w:val="00F429E1"/>
    <w:rsid w:val="00F44239"/>
    <w:rsid w:val="00F44874"/>
    <w:rsid w:val="00F4641B"/>
    <w:rsid w:val="00F46611"/>
    <w:rsid w:val="00F46C5D"/>
    <w:rsid w:val="00F47CFB"/>
    <w:rsid w:val="00F50BC5"/>
    <w:rsid w:val="00F5336B"/>
    <w:rsid w:val="00F54524"/>
    <w:rsid w:val="00F54A12"/>
    <w:rsid w:val="00F55271"/>
    <w:rsid w:val="00F55488"/>
    <w:rsid w:val="00F569D7"/>
    <w:rsid w:val="00F56DEE"/>
    <w:rsid w:val="00F57CA3"/>
    <w:rsid w:val="00F60050"/>
    <w:rsid w:val="00F627B7"/>
    <w:rsid w:val="00F63DE5"/>
    <w:rsid w:val="00F641E7"/>
    <w:rsid w:val="00F651A9"/>
    <w:rsid w:val="00F65AAF"/>
    <w:rsid w:val="00F66C97"/>
    <w:rsid w:val="00F66EDC"/>
    <w:rsid w:val="00F77042"/>
    <w:rsid w:val="00F778A9"/>
    <w:rsid w:val="00F81080"/>
    <w:rsid w:val="00F81A2D"/>
    <w:rsid w:val="00F82289"/>
    <w:rsid w:val="00F828EC"/>
    <w:rsid w:val="00F82A54"/>
    <w:rsid w:val="00F83265"/>
    <w:rsid w:val="00F85D6A"/>
    <w:rsid w:val="00F85F25"/>
    <w:rsid w:val="00F942C6"/>
    <w:rsid w:val="00F951FE"/>
    <w:rsid w:val="00F97D51"/>
    <w:rsid w:val="00FA27DF"/>
    <w:rsid w:val="00FA7997"/>
    <w:rsid w:val="00FB08B8"/>
    <w:rsid w:val="00FB0D31"/>
    <w:rsid w:val="00FB26FA"/>
    <w:rsid w:val="00FB54DC"/>
    <w:rsid w:val="00FC2BB4"/>
    <w:rsid w:val="00FC3A5D"/>
    <w:rsid w:val="00FC5497"/>
    <w:rsid w:val="00FC5912"/>
    <w:rsid w:val="00FC605A"/>
    <w:rsid w:val="00FC62CA"/>
    <w:rsid w:val="00FD02B7"/>
    <w:rsid w:val="00FE0DB0"/>
    <w:rsid w:val="00FE1443"/>
    <w:rsid w:val="00FE157E"/>
    <w:rsid w:val="00FE1777"/>
    <w:rsid w:val="00FE2D37"/>
    <w:rsid w:val="00FE4B76"/>
    <w:rsid w:val="00FE62B1"/>
    <w:rsid w:val="00FE6DBD"/>
    <w:rsid w:val="00FF11B8"/>
    <w:rsid w:val="00FF3864"/>
    <w:rsid w:val="00FF3E52"/>
    <w:rsid w:val="00FF40B6"/>
    <w:rsid w:val="00FF67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19F8"/>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3E19F8"/>
    <w:pPr>
      <w:pBdr>
        <w:bottom w:val="single" w:sz="18" w:space="1" w:color="000000" w:themeColor="text1"/>
      </w:pBdr>
      <w:shd w:val="clear" w:color="F2F2F2" w:themeColor="background1" w:themeShade="F2" w:fill="auto"/>
      <w:spacing w:before="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C203A9"/>
    <w:pPr>
      <w:keepNext/>
      <w:pBdr>
        <w:bottom w:val="single" w:sz="2" w:space="1" w:color="969696"/>
      </w:pBdr>
      <w:spacing w:before="240" w:after="0"/>
      <w:outlineLvl w:val="1"/>
    </w:pPr>
    <w:rPr>
      <w:rFonts w:ascii="Arial Black" w:hAnsi="Arial Black"/>
      <w:color w:val="auto"/>
      <w:sz w:val="36"/>
    </w:rPr>
  </w:style>
  <w:style w:type="paragraph" w:styleId="Heading3">
    <w:name w:val="heading 3"/>
    <w:basedOn w:val="Normal"/>
    <w:next w:val="Normal"/>
    <w:link w:val="Heading3Char"/>
    <w:qFormat/>
    <w:rsid w:val="003E19F8"/>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3E19F8"/>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3E19F8"/>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19F8"/>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C203A9"/>
    <w:rPr>
      <w:rFonts w:ascii="Arial Black" w:hAnsi="Arial Black"/>
      <w:sz w:val="36"/>
    </w:rPr>
  </w:style>
  <w:style w:type="character" w:customStyle="1" w:styleId="Heading3Char">
    <w:name w:val="Heading 3 Char"/>
    <w:basedOn w:val="DefaultParagraphFont"/>
    <w:link w:val="Heading3"/>
    <w:rsid w:val="003E19F8"/>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3E19F8"/>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3E19F8"/>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3E19F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9F8"/>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3E19F8"/>
    <w:pPr>
      <w:tabs>
        <w:tab w:val="right" w:leader="dot" w:pos="10786"/>
      </w:tabs>
      <w:spacing w:before="80" w:after="0"/>
      <w:ind w:left="144"/>
    </w:pPr>
    <w:rPr>
      <w:b/>
    </w:rPr>
  </w:style>
  <w:style w:type="paragraph" w:styleId="TOC2">
    <w:name w:val="toc 2"/>
    <w:basedOn w:val="Normal"/>
    <w:next w:val="Normal"/>
    <w:autoRedefine/>
    <w:uiPriority w:val="39"/>
    <w:unhideWhenUsed/>
    <w:rsid w:val="003E19F8"/>
    <w:pPr>
      <w:tabs>
        <w:tab w:val="right" w:leader="dot" w:pos="10790"/>
      </w:tabs>
      <w:spacing w:before="40" w:after="40"/>
      <w:ind w:left="288"/>
    </w:pPr>
    <w:rPr>
      <w:sz w:val="18"/>
    </w:rPr>
  </w:style>
  <w:style w:type="character" w:styleId="Hyperlink">
    <w:name w:val="Hyperlink"/>
    <w:basedOn w:val="DefaultParagraphFont"/>
    <w:uiPriority w:val="99"/>
    <w:unhideWhenUsed/>
    <w:rsid w:val="003E19F8"/>
    <w:rPr>
      <w:color w:val="0000FF" w:themeColor="hyperlink"/>
      <w:u w:val="single"/>
    </w:rPr>
  </w:style>
  <w:style w:type="character" w:styleId="BookTitle">
    <w:name w:val="Book Title"/>
    <w:basedOn w:val="DefaultParagraphFont"/>
    <w:uiPriority w:val="33"/>
    <w:rsid w:val="003E19F8"/>
    <w:rPr>
      <w:b/>
      <w:bCs/>
      <w:smallCaps/>
      <w:spacing w:val="5"/>
      <w:sz w:val="48"/>
    </w:rPr>
  </w:style>
  <w:style w:type="paragraph" w:styleId="Title">
    <w:name w:val="Title"/>
    <w:basedOn w:val="Normal"/>
    <w:next w:val="Normal"/>
    <w:link w:val="TitleChar"/>
    <w:uiPriority w:val="10"/>
    <w:unhideWhenUsed/>
    <w:rsid w:val="003E19F8"/>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3E19F8"/>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3E19F8"/>
    <w:pPr>
      <w:spacing w:after="0" w:line="240" w:lineRule="auto"/>
    </w:pPr>
    <w:rPr>
      <w:rFonts w:eastAsiaTheme="minorEastAsia"/>
    </w:rPr>
  </w:style>
  <w:style w:type="character" w:customStyle="1" w:styleId="NoSpacingChar">
    <w:name w:val="No Spacing Char"/>
    <w:basedOn w:val="DefaultParagraphFont"/>
    <w:link w:val="NoSpacing"/>
    <w:uiPriority w:val="4"/>
    <w:rsid w:val="003E19F8"/>
    <w:rPr>
      <w:rFonts w:eastAsiaTheme="minorEastAsia"/>
    </w:rPr>
  </w:style>
  <w:style w:type="paragraph" w:styleId="Header">
    <w:name w:val="header"/>
    <w:basedOn w:val="Normal"/>
    <w:link w:val="HeaderChar"/>
    <w:uiPriority w:val="99"/>
    <w:unhideWhenUsed/>
    <w:rsid w:val="003E19F8"/>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3E19F8"/>
    <w:rPr>
      <w:rFonts w:ascii="Arial" w:hAnsi="Arial"/>
      <w:color w:val="292929"/>
      <w:sz w:val="16"/>
    </w:rPr>
  </w:style>
  <w:style w:type="paragraph" w:styleId="Footer">
    <w:name w:val="footer"/>
    <w:basedOn w:val="Normal"/>
    <w:link w:val="FooterChar"/>
    <w:uiPriority w:val="99"/>
    <w:unhideWhenUsed/>
    <w:rsid w:val="003E19F8"/>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3E19F8"/>
    <w:rPr>
      <w:rFonts w:ascii="Arial" w:hAnsi="Arial"/>
      <w:color w:val="292929"/>
      <w:sz w:val="16"/>
    </w:rPr>
  </w:style>
  <w:style w:type="paragraph" w:customStyle="1" w:styleId="LabExercise">
    <w:name w:val="Lab Exercise"/>
    <w:basedOn w:val="Normal"/>
    <w:next w:val="Normal"/>
    <w:qFormat/>
    <w:rsid w:val="003E19F8"/>
    <w:pPr>
      <w:spacing w:before="0" w:after="200" w:line="276" w:lineRule="auto"/>
    </w:pPr>
    <w:rPr>
      <w:b/>
    </w:rPr>
  </w:style>
  <w:style w:type="paragraph" w:styleId="ListParagraph">
    <w:name w:val="List Paragraph"/>
    <w:basedOn w:val="Normal"/>
    <w:next w:val="Normal"/>
    <w:uiPriority w:val="34"/>
    <w:rsid w:val="003E19F8"/>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3E19F8"/>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3E19F8"/>
    <w:rPr>
      <w:rFonts w:ascii="Lucida Console" w:hAnsi="Lucida Console" w:cs="Courier New"/>
      <w:b/>
      <w:spacing w:val="-6"/>
      <w:sz w:val="18"/>
    </w:rPr>
  </w:style>
  <w:style w:type="paragraph" w:customStyle="1" w:styleId="NumberedBullet">
    <w:name w:val="Numbered Bullet"/>
    <w:basedOn w:val="ListParagraph"/>
    <w:uiPriority w:val="5"/>
    <w:unhideWhenUsed/>
    <w:rsid w:val="003E19F8"/>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3E19F8"/>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3E19F8"/>
    <w:pPr>
      <w:spacing w:before="0" w:after="0"/>
    </w:pPr>
    <w:rPr>
      <w:szCs w:val="20"/>
    </w:rPr>
  </w:style>
  <w:style w:type="character" w:customStyle="1" w:styleId="FootnoteTextChar">
    <w:name w:val="Footnote Text Char"/>
    <w:basedOn w:val="DefaultParagraphFont"/>
    <w:link w:val="FootnoteText"/>
    <w:uiPriority w:val="99"/>
    <w:semiHidden/>
    <w:rsid w:val="003E19F8"/>
    <w:rPr>
      <w:rFonts w:ascii="Arial" w:hAnsi="Arial"/>
      <w:color w:val="262626" w:themeColor="text1" w:themeTint="D9"/>
      <w:sz w:val="20"/>
      <w:szCs w:val="20"/>
    </w:rPr>
  </w:style>
  <w:style w:type="table" w:styleId="LightShading-Accent4">
    <w:name w:val="Light Shading Accent 4"/>
    <w:basedOn w:val="TableNormal"/>
    <w:uiPriority w:val="60"/>
    <w:rsid w:val="003E19F8"/>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3E19F8"/>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3E19F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3E19F8"/>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3E19F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3E19F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3E19F8"/>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3E19F8"/>
    <w:pPr>
      <w:tabs>
        <w:tab w:val="num" w:pos="360"/>
      </w:tabs>
      <w:ind w:left="360" w:hanging="360"/>
      <w:contextualSpacing/>
    </w:pPr>
  </w:style>
  <w:style w:type="character" w:customStyle="1" w:styleId="InLineUrl">
    <w:name w:val="InLineUrl"/>
    <w:basedOn w:val="DefaultParagraphFont"/>
    <w:qFormat/>
    <w:rsid w:val="003E19F8"/>
    <w:rPr>
      <w:rFonts w:ascii="Arial" w:hAnsi="Arial"/>
      <w:b/>
      <w:sz w:val="18"/>
    </w:rPr>
  </w:style>
  <w:style w:type="paragraph" w:customStyle="1" w:styleId="LabStepNumbered">
    <w:name w:val="Lab Step Numbered"/>
    <w:link w:val="LabStepNumberedChar"/>
    <w:qFormat/>
    <w:rsid w:val="003E19F8"/>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3E19F8"/>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uiPriority w:val="2"/>
    <w:qFormat/>
    <w:rsid w:val="003E19F8"/>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3E19F8"/>
    <w:pPr>
      <w:numPr>
        <w:numId w:val="0"/>
      </w:numPr>
      <w:spacing w:before="40"/>
      <w:ind w:left="720"/>
    </w:pPr>
  </w:style>
  <w:style w:type="character" w:customStyle="1" w:styleId="LabStepScreenshotFrame">
    <w:name w:val="Lab Step Screenshot Frame"/>
    <w:basedOn w:val="DefaultParagraphFont"/>
    <w:uiPriority w:val="1"/>
    <w:qFormat/>
    <w:rsid w:val="003E19F8"/>
    <w:rPr>
      <w:noProof/>
      <w:bdr w:val="single" w:sz="2" w:space="0" w:color="DDDDDD"/>
    </w:rPr>
  </w:style>
  <w:style w:type="paragraph" w:customStyle="1" w:styleId="LabExerciseCallout">
    <w:name w:val="Lab Exercise Callout"/>
    <w:basedOn w:val="LabExerciseLeadIn"/>
    <w:qFormat/>
    <w:rsid w:val="00294F7F"/>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FFFFCC"/>
      <w:spacing w:before="120"/>
    </w:pPr>
    <w:rPr>
      <w:color w:val="333333"/>
    </w:rPr>
  </w:style>
  <w:style w:type="paragraph" w:customStyle="1" w:styleId="LabExerciseText">
    <w:name w:val="Lab Exercise Text"/>
    <w:basedOn w:val="Normal"/>
    <w:uiPriority w:val="99"/>
    <w:qFormat/>
    <w:rsid w:val="003E19F8"/>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3E19F8"/>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3E19F8"/>
    <w:pPr>
      <w:numPr>
        <w:numId w:val="6"/>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3E19F8"/>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3E19F8"/>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3E19F8"/>
    <w:rPr>
      <w:rFonts w:ascii="Arial" w:hAnsi="Arial"/>
      <w:b/>
      <w:iCs/>
      <w:sz w:val="16"/>
    </w:rPr>
  </w:style>
  <w:style w:type="character" w:customStyle="1" w:styleId="InlindeCode">
    <w:name w:val="InlindeCode"/>
    <w:basedOn w:val="DefaultParagraphFont"/>
    <w:qFormat/>
    <w:rsid w:val="003E19F8"/>
    <w:rPr>
      <w:rFonts w:ascii="Lucida Console" w:hAnsi="Lucida Console"/>
      <w:b/>
      <w:sz w:val="16"/>
    </w:rPr>
  </w:style>
  <w:style w:type="table" w:customStyle="1" w:styleId="LabStepTable">
    <w:name w:val="Lab Step Table"/>
    <w:basedOn w:val="TableGrid"/>
    <w:uiPriority w:val="99"/>
    <w:rsid w:val="003E19F8"/>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3E19F8"/>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3E19F8"/>
    <w:pPr>
      <w:ind w:left="792"/>
    </w:pPr>
  </w:style>
  <w:style w:type="paragraph" w:customStyle="1" w:styleId="LabStepScreenshotLevel2">
    <w:name w:val="Lab Step Screenshot Level 2"/>
    <w:basedOn w:val="LabStepScreenshot"/>
    <w:uiPriority w:val="2"/>
    <w:qFormat/>
    <w:rsid w:val="003E19F8"/>
    <w:pPr>
      <w:ind w:left="720"/>
    </w:pPr>
    <w:rPr>
      <w:noProof/>
    </w:rPr>
  </w:style>
  <w:style w:type="paragraph" w:customStyle="1" w:styleId="LabStepTableTextHeader">
    <w:name w:val="Lab Step Table Text Header"/>
    <w:basedOn w:val="LabStepTableText"/>
    <w:next w:val="LabStepTableText"/>
    <w:qFormat/>
    <w:rsid w:val="003E19F8"/>
    <w:rPr>
      <w:b/>
    </w:rPr>
  </w:style>
  <w:style w:type="paragraph" w:customStyle="1" w:styleId="LabStepTableParagraph">
    <w:name w:val="Lab Step Table Paragraph"/>
    <w:basedOn w:val="LabStepNumbered"/>
    <w:qFormat/>
    <w:rsid w:val="003E19F8"/>
    <w:pPr>
      <w:numPr>
        <w:numId w:val="0"/>
      </w:numPr>
    </w:pPr>
  </w:style>
  <w:style w:type="paragraph" w:styleId="TOCHeading">
    <w:name w:val="TOC Heading"/>
    <w:basedOn w:val="Heading1"/>
    <w:next w:val="Normal"/>
    <w:uiPriority w:val="39"/>
    <w:unhideWhenUsed/>
    <w:qFormat/>
    <w:rsid w:val="003E19F8"/>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717A4B"/>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3E19F8"/>
    <w:rPr>
      <w:sz w:val="16"/>
      <w:szCs w:val="16"/>
    </w:rPr>
  </w:style>
  <w:style w:type="paragraph" w:styleId="CommentText">
    <w:name w:val="annotation text"/>
    <w:basedOn w:val="Normal"/>
    <w:link w:val="CommentTextChar"/>
    <w:uiPriority w:val="99"/>
    <w:semiHidden/>
    <w:unhideWhenUsed/>
    <w:rsid w:val="003E19F8"/>
    <w:rPr>
      <w:szCs w:val="20"/>
    </w:rPr>
  </w:style>
  <w:style w:type="character" w:customStyle="1" w:styleId="CommentTextChar">
    <w:name w:val="Comment Text Char"/>
    <w:basedOn w:val="DefaultParagraphFont"/>
    <w:link w:val="CommentText"/>
    <w:uiPriority w:val="99"/>
    <w:semiHidden/>
    <w:rsid w:val="003E19F8"/>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3E19F8"/>
    <w:rPr>
      <w:b/>
      <w:bCs/>
    </w:rPr>
  </w:style>
  <w:style w:type="character" w:customStyle="1" w:styleId="CommentSubjectChar">
    <w:name w:val="Comment Subject Char"/>
    <w:basedOn w:val="CommentTextChar"/>
    <w:link w:val="CommentSubject"/>
    <w:uiPriority w:val="99"/>
    <w:semiHidden/>
    <w:rsid w:val="003E19F8"/>
    <w:rPr>
      <w:rFonts w:ascii="Arial" w:hAnsi="Arial"/>
      <w:b/>
      <w:bCs/>
      <w:color w:val="262626" w:themeColor="text1" w:themeTint="D9"/>
      <w:sz w:val="20"/>
      <w:szCs w:val="20"/>
    </w:rPr>
  </w:style>
  <w:style w:type="character" w:styleId="Strong">
    <w:name w:val="Strong"/>
    <w:basedOn w:val="DefaultParagraphFont"/>
    <w:uiPriority w:val="23"/>
    <w:qFormat/>
    <w:rsid w:val="003E19F8"/>
    <w:rPr>
      <w:b/>
      <w:bCs/>
    </w:rPr>
  </w:style>
  <w:style w:type="paragraph" w:styleId="NormalWeb">
    <w:name w:val="Normal (Web)"/>
    <w:basedOn w:val="Normal"/>
    <w:uiPriority w:val="99"/>
    <w:semiHidden/>
    <w:unhideWhenUsed/>
    <w:rsid w:val="003E19F8"/>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3E19F8"/>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3E19F8"/>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3E19F8"/>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3E19F8"/>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3E19F8"/>
    <w:pPr>
      <w:spacing w:before="240"/>
      <w:ind w:left="720" w:right="720"/>
    </w:pPr>
    <w:rPr>
      <w:color w:val="1C1C1C"/>
    </w:rPr>
  </w:style>
  <w:style w:type="paragraph" w:customStyle="1" w:styleId="SlidesNotes">
    <w:name w:val="Slides Notes"/>
    <w:basedOn w:val="Normal"/>
    <w:uiPriority w:val="4"/>
    <w:rsid w:val="003E19F8"/>
    <w:pPr>
      <w:spacing w:before="240"/>
    </w:pPr>
  </w:style>
  <w:style w:type="paragraph" w:customStyle="1" w:styleId="LegalHeader">
    <w:name w:val="Legal Header"/>
    <w:basedOn w:val="Normal"/>
    <w:uiPriority w:val="3"/>
    <w:rsid w:val="003E19F8"/>
    <w:pPr>
      <w:spacing w:before="600"/>
    </w:pPr>
    <w:rPr>
      <w:b/>
      <w:color w:val="auto"/>
      <w:u w:val="single"/>
    </w:rPr>
  </w:style>
  <w:style w:type="paragraph" w:customStyle="1" w:styleId="LegalBody">
    <w:name w:val="Legal Body"/>
    <w:basedOn w:val="Normal"/>
    <w:uiPriority w:val="3"/>
    <w:rsid w:val="003E19F8"/>
    <w:rPr>
      <w:sz w:val="18"/>
    </w:rPr>
  </w:style>
  <w:style w:type="paragraph" w:customStyle="1" w:styleId="CourseInfo">
    <w:name w:val="Course Info"/>
    <w:basedOn w:val="Normal"/>
    <w:uiPriority w:val="4"/>
    <w:rsid w:val="003E19F8"/>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3E19F8"/>
    <w:rPr>
      <w:rFonts w:ascii="Arial" w:hAnsi="Arial"/>
      <w:color w:val="262626" w:themeColor="text1" w:themeTint="D9"/>
      <w:sz w:val="18"/>
    </w:rPr>
  </w:style>
  <w:style w:type="paragraph" w:customStyle="1" w:styleId="Strong1">
    <w:name w:val="Strong1"/>
    <w:basedOn w:val="LabStepNumbered"/>
    <w:link w:val="strongChar"/>
    <w:uiPriority w:val="5"/>
    <w:rsid w:val="003E19F8"/>
    <w:pPr>
      <w:numPr>
        <w:numId w:val="0"/>
      </w:numPr>
      <w:ind w:left="757" w:hanging="360"/>
    </w:pPr>
    <w:rPr>
      <w:b/>
    </w:rPr>
  </w:style>
  <w:style w:type="character" w:customStyle="1" w:styleId="strongChar">
    <w:name w:val="strong Char"/>
    <w:basedOn w:val="LabStepNumberedChar"/>
    <w:link w:val="Strong1"/>
    <w:uiPriority w:val="5"/>
    <w:rsid w:val="003E19F8"/>
    <w:rPr>
      <w:rFonts w:ascii="Arial" w:hAnsi="Arial"/>
      <w:b/>
      <w:color w:val="262626" w:themeColor="text1" w:themeTint="D9"/>
      <w:sz w:val="18"/>
    </w:rPr>
  </w:style>
  <w:style w:type="paragraph" w:customStyle="1" w:styleId="CourseCode">
    <w:name w:val="Course Code"/>
    <w:basedOn w:val="Normal"/>
    <w:uiPriority w:val="4"/>
    <w:rsid w:val="003E19F8"/>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3E19F8"/>
    <w:pPr>
      <w:tabs>
        <w:tab w:val="right" w:leader="dot" w:pos="10790"/>
      </w:tabs>
      <w:spacing w:before="40" w:after="0"/>
      <w:ind w:left="432"/>
    </w:pPr>
    <w:rPr>
      <w:sz w:val="16"/>
    </w:rPr>
  </w:style>
  <w:style w:type="numbering" w:customStyle="1" w:styleId="LabStepsTemplate">
    <w:name w:val="LabStepsTemplate"/>
    <w:uiPriority w:val="99"/>
    <w:rsid w:val="003E19F8"/>
    <w:pPr>
      <w:numPr>
        <w:numId w:val="8"/>
      </w:numPr>
    </w:pPr>
  </w:style>
  <w:style w:type="paragraph" w:customStyle="1" w:styleId="ModuleDescription">
    <w:name w:val="Module Description"/>
    <w:basedOn w:val="Normal"/>
    <w:uiPriority w:val="4"/>
    <w:rsid w:val="003E19F8"/>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3E19F8"/>
    <w:pPr>
      <w:jc w:val="center"/>
    </w:pPr>
  </w:style>
  <w:style w:type="paragraph" w:customStyle="1" w:styleId="TopicsCoveredItem">
    <w:name w:val="Topics Covered Item"/>
    <w:basedOn w:val="Normal"/>
    <w:uiPriority w:val="4"/>
    <w:rsid w:val="003E19F8"/>
    <w:pPr>
      <w:numPr>
        <w:numId w:val="10"/>
      </w:numPr>
      <w:spacing w:before="0" w:after="0"/>
      <w:contextualSpacing/>
    </w:pPr>
  </w:style>
  <w:style w:type="paragraph" w:customStyle="1" w:styleId="ModuleIntroHeader">
    <w:name w:val="Module Intro Header"/>
    <w:basedOn w:val="Normal"/>
    <w:uiPriority w:val="4"/>
    <w:rsid w:val="003E19F8"/>
    <w:pPr>
      <w:pBdr>
        <w:bottom w:val="single" w:sz="8" w:space="1" w:color="auto"/>
      </w:pBdr>
      <w:spacing w:before="360"/>
      <w:ind w:left="288"/>
    </w:pPr>
    <w:rPr>
      <w:b/>
      <w:sz w:val="24"/>
    </w:rPr>
  </w:style>
  <w:style w:type="paragraph" w:customStyle="1" w:styleId="ModuleAgendaItem">
    <w:name w:val="Module Agenda Item"/>
    <w:basedOn w:val="Normal"/>
    <w:uiPriority w:val="4"/>
    <w:rsid w:val="003E19F8"/>
    <w:pPr>
      <w:spacing w:before="0" w:after="0"/>
      <w:ind w:left="360" w:hanging="360"/>
      <w:contextualSpacing/>
    </w:pPr>
    <w:rPr>
      <w:sz w:val="24"/>
    </w:rPr>
  </w:style>
  <w:style w:type="paragraph" w:customStyle="1" w:styleId="LabExerciseItem">
    <w:name w:val="Lab Exercise Item"/>
    <w:basedOn w:val="Normal"/>
    <w:next w:val="Normal"/>
    <w:uiPriority w:val="4"/>
    <w:qFormat/>
    <w:rsid w:val="003E19F8"/>
    <w:pPr>
      <w:spacing w:before="0" w:after="0"/>
      <w:ind w:left="360" w:hanging="360"/>
    </w:pPr>
  </w:style>
  <w:style w:type="character" w:styleId="FollowedHyperlink">
    <w:name w:val="FollowedHyperlink"/>
    <w:basedOn w:val="DefaultParagraphFont"/>
    <w:uiPriority w:val="99"/>
    <w:semiHidden/>
    <w:unhideWhenUsed/>
    <w:rsid w:val="003E19F8"/>
    <w:rPr>
      <w:color w:val="800080" w:themeColor="followedHyperlink"/>
      <w:u w:val="single"/>
    </w:rPr>
  </w:style>
  <w:style w:type="paragraph" w:customStyle="1" w:styleId="Procedureheading">
    <w:name w:val="Procedure heading"/>
    <w:basedOn w:val="Heading4"/>
    <w:next w:val="Normal"/>
    <w:uiPriority w:val="99"/>
    <w:qFormat/>
    <w:rsid w:val="003E19F8"/>
    <w:pPr>
      <w:numPr>
        <w:numId w:val="9"/>
      </w:numPr>
      <w:pBdr>
        <w:bottom w:val="none" w:sz="0" w:space="0" w:color="auto"/>
      </w:pBdr>
      <w:tabs>
        <w:tab w:val="num" w:pos="360"/>
      </w:tabs>
      <w:spacing w:after="120" w:line="276" w:lineRule="auto"/>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3E19F8"/>
    <w:pPr>
      <w:numPr>
        <w:ilvl w:val="1"/>
      </w:numPr>
    </w:pPr>
  </w:style>
  <w:style w:type="paragraph" w:customStyle="1" w:styleId="LabStepNumberedLevel3">
    <w:name w:val="Lab Step Numbered Level 3"/>
    <w:basedOn w:val="LabStepNumberedLevel2"/>
    <w:qFormat/>
    <w:rsid w:val="003E19F8"/>
    <w:pPr>
      <w:numPr>
        <w:ilvl w:val="2"/>
      </w:numPr>
      <w:tabs>
        <w:tab w:val="left" w:pos="994"/>
      </w:tabs>
    </w:pPr>
  </w:style>
  <w:style w:type="paragraph" w:customStyle="1" w:styleId="LabStepNumberedLevel4">
    <w:name w:val="Lab Step Numbered Level 4"/>
    <w:basedOn w:val="LabStepNumberedLevel3"/>
    <w:qFormat/>
    <w:rsid w:val="003E19F8"/>
    <w:pPr>
      <w:numPr>
        <w:ilvl w:val="3"/>
      </w:numPr>
      <w:tabs>
        <w:tab w:val="clear" w:pos="994"/>
        <w:tab w:val="left" w:pos="1627"/>
      </w:tabs>
    </w:pPr>
  </w:style>
  <w:style w:type="paragraph" w:customStyle="1" w:styleId="LabExerciseLeadIn">
    <w:name w:val="Lab Exercise Lead In"/>
    <w:basedOn w:val="Normal"/>
    <w:qFormat/>
    <w:rsid w:val="003E19F8"/>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CKNumbering">
    <w:name w:val="CK Numbering"/>
    <w:basedOn w:val="ListParagraph"/>
    <w:link w:val="CKNumberingChar"/>
    <w:uiPriority w:val="1"/>
    <w:qFormat/>
    <w:rsid w:val="003E19F8"/>
    <w:pPr>
      <w:numPr>
        <w:numId w:val="4"/>
      </w:numPr>
      <w:tabs>
        <w:tab w:val="clear" w:pos="5040"/>
      </w:tabs>
      <w:spacing w:before="0" w:after="200"/>
    </w:pPr>
    <w:rPr>
      <w:rFonts w:ascii="Segoe UI Semilight" w:hAnsi="Segoe UI Semilight"/>
      <w:color w:val="auto"/>
      <w:sz w:val="22"/>
      <w:lang w:val="en-GB"/>
    </w:rPr>
  </w:style>
  <w:style w:type="character" w:customStyle="1" w:styleId="CKNumberingChar">
    <w:name w:val="CK Numbering Char"/>
    <w:basedOn w:val="DefaultParagraphFont"/>
    <w:link w:val="CKNumbering"/>
    <w:uiPriority w:val="1"/>
    <w:rsid w:val="003E19F8"/>
    <w:rPr>
      <w:rFonts w:ascii="Segoe UI Semilight" w:hAnsi="Segoe UI Semilight"/>
      <w:lang w:val="en-GB"/>
    </w:rPr>
  </w:style>
  <w:style w:type="character" w:styleId="UnresolvedMention">
    <w:name w:val="Unresolved Mention"/>
    <w:basedOn w:val="DefaultParagraphFont"/>
    <w:uiPriority w:val="99"/>
    <w:semiHidden/>
    <w:unhideWhenUsed/>
    <w:rsid w:val="003E19F8"/>
    <w:rPr>
      <w:color w:val="808080"/>
      <w:shd w:val="clear" w:color="auto" w:fill="E6E6E6"/>
    </w:rPr>
  </w:style>
  <w:style w:type="table" w:customStyle="1" w:styleId="TableGrid0">
    <w:name w:val="TableGrid"/>
    <w:rsid w:val="003E19F8"/>
    <w:pPr>
      <w:spacing w:after="0" w:line="240" w:lineRule="auto"/>
    </w:pPr>
    <w:rPr>
      <w:rFonts w:eastAsiaTheme="minorEastAsia"/>
    </w:rPr>
    <w:tblPr>
      <w:tblCellMar>
        <w:top w:w="0" w:type="dxa"/>
        <w:left w:w="0" w:type="dxa"/>
        <w:bottom w:w="0" w:type="dxa"/>
        <w:right w:w="0" w:type="dxa"/>
      </w:tblCellMar>
    </w:tblPr>
  </w:style>
  <w:style w:type="paragraph" w:customStyle="1" w:styleId="TextUnderTitle">
    <w:name w:val="Text Under Title"/>
    <w:basedOn w:val="Normal"/>
    <w:qFormat/>
    <w:rsid w:val="0002542B"/>
    <w:pPr>
      <w:pBdr>
        <w:top w:val="single" w:sz="4" w:space="6" w:color="auto"/>
        <w:left w:val="single" w:sz="4" w:space="4" w:color="auto"/>
        <w:bottom w:val="single" w:sz="4" w:space="6" w:color="auto"/>
        <w:right w:val="single" w:sz="4" w:space="4" w:color="auto"/>
      </w:pBdr>
      <w:shd w:val="clear" w:color="auto" w:fill="000000" w:themeFill="text1"/>
      <w:spacing w:before="0" w:after="0"/>
      <w:ind w:left="144" w:right="144"/>
    </w:pPr>
    <w:rPr>
      <w:b/>
      <w:color w:val="FFFFFF" w:themeColor="background1"/>
      <w:sz w:val="16"/>
    </w:rPr>
  </w:style>
  <w:style w:type="paragraph" w:customStyle="1" w:styleId="FigureCaption">
    <w:name w:val="Figure Caption"/>
    <w:basedOn w:val="Normal"/>
    <w:qFormat/>
    <w:rsid w:val="00F569D7"/>
    <w:pPr>
      <w:spacing w:before="40"/>
    </w:pPr>
    <w:rPr>
      <w:i/>
    </w:rPr>
  </w:style>
  <w:style w:type="paragraph" w:customStyle="1" w:styleId="MathFigures">
    <w:name w:val="Math Figures"/>
    <w:basedOn w:val="Normal"/>
    <w:qFormat/>
    <w:rsid w:val="00413348"/>
    <w:pPr>
      <w:pBdr>
        <w:top w:val="single" w:sz="4" w:space="2" w:color="A6A6A6" w:themeColor="background1" w:themeShade="A6"/>
        <w:left w:val="single" w:sz="4" w:space="4" w:color="A6A6A6" w:themeColor="background1" w:themeShade="A6"/>
        <w:bottom w:val="single" w:sz="4" w:space="2" w:color="A6A6A6" w:themeColor="background1" w:themeShade="A6"/>
        <w:right w:val="single" w:sz="4" w:space="4" w:color="A6A6A6" w:themeColor="background1" w:themeShade="A6"/>
      </w:pBdr>
      <w:shd w:val="pct10" w:color="auto" w:fill="auto"/>
      <w:spacing w:line="280" w:lineRule="exact"/>
      <w:ind w:left="144"/>
      <w:contextualSpacing/>
    </w:pPr>
    <w:rPr>
      <w:rFonts w:ascii="Lucida Console" w:hAnsi="Lucida Console"/>
      <w:b/>
      <w:sz w:val="18"/>
    </w:rPr>
  </w:style>
  <w:style w:type="paragraph" w:customStyle="1" w:styleId="TableCaption">
    <w:name w:val="Table Caption"/>
    <w:basedOn w:val="Normal"/>
    <w:qFormat/>
    <w:rsid w:val="00D267DD"/>
    <w:pPr>
      <w:spacing w:before="80" w:after="240"/>
    </w:pPr>
    <w:rPr>
      <w:i/>
    </w:rPr>
  </w:style>
  <w:style w:type="paragraph" w:customStyle="1" w:styleId="Default">
    <w:name w:val="Default"/>
    <w:uiPriority w:val="99"/>
    <w:rsid w:val="0002473A"/>
    <w:pPr>
      <w:autoSpaceDE w:val="0"/>
      <w:autoSpaceDN w:val="0"/>
      <w:adjustRightInd w:val="0"/>
      <w:spacing w:after="0" w:line="240" w:lineRule="auto"/>
    </w:pPr>
    <w:rPr>
      <w:rFonts w:ascii="Arial" w:hAnsi="Arial" w:cs="Arial"/>
      <w:color w:val="000000"/>
      <w:sz w:val="24"/>
      <w:szCs w:val="24"/>
    </w:rPr>
  </w:style>
  <w:style w:type="paragraph" w:styleId="Revision">
    <w:name w:val="Revision"/>
    <w:uiPriority w:val="99"/>
    <w:semiHidden/>
    <w:rsid w:val="0002473A"/>
    <w:pPr>
      <w:spacing w:after="0" w:line="240" w:lineRule="auto"/>
    </w:pPr>
    <w:rPr>
      <w:rFonts w:ascii="Arial" w:hAnsi="Arial"/>
      <w:color w:val="262626" w:themeColor="text1" w:themeTint="D9"/>
      <w:sz w:val="20"/>
    </w:rPr>
  </w:style>
  <w:style w:type="paragraph" w:customStyle="1" w:styleId="MainCodeBlock">
    <w:name w:val="Main Code Block"/>
    <w:basedOn w:val="LabStepCodeBlock"/>
    <w:qFormat/>
    <w:rsid w:val="00514D6E"/>
    <w:pPr>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254882">
      <w:bodyDiv w:val="1"/>
      <w:marLeft w:val="0"/>
      <w:marRight w:val="0"/>
      <w:marTop w:val="0"/>
      <w:marBottom w:val="0"/>
      <w:divBdr>
        <w:top w:val="none" w:sz="0" w:space="0" w:color="auto"/>
        <w:left w:val="none" w:sz="0" w:space="0" w:color="auto"/>
        <w:bottom w:val="none" w:sz="0" w:space="0" w:color="auto"/>
        <w:right w:val="none" w:sz="0" w:space="0" w:color="auto"/>
      </w:divBdr>
      <w:divsChild>
        <w:div w:id="1642035379">
          <w:marLeft w:val="0"/>
          <w:marRight w:val="0"/>
          <w:marTop w:val="0"/>
          <w:marBottom w:val="0"/>
          <w:divBdr>
            <w:top w:val="none" w:sz="0" w:space="0" w:color="auto"/>
            <w:left w:val="none" w:sz="0" w:space="0" w:color="auto"/>
            <w:bottom w:val="none" w:sz="0" w:space="0" w:color="auto"/>
            <w:right w:val="none" w:sz="0" w:space="0" w:color="auto"/>
          </w:divBdr>
          <w:divsChild>
            <w:div w:id="162838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2191512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1999236">
      <w:bodyDiv w:val="1"/>
      <w:marLeft w:val="0"/>
      <w:marRight w:val="0"/>
      <w:marTop w:val="0"/>
      <w:marBottom w:val="0"/>
      <w:divBdr>
        <w:top w:val="none" w:sz="0" w:space="0" w:color="auto"/>
        <w:left w:val="none" w:sz="0" w:space="0" w:color="auto"/>
        <w:bottom w:val="none" w:sz="0" w:space="0" w:color="auto"/>
        <w:right w:val="none" w:sz="0" w:space="0" w:color="auto"/>
      </w:divBdr>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1547338">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0279427">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84956674">
      <w:bodyDiv w:val="1"/>
      <w:marLeft w:val="0"/>
      <w:marRight w:val="0"/>
      <w:marTop w:val="0"/>
      <w:marBottom w:val="0"/>
      <w:divBdr>
        <w:top w:val="none" w:sz="0" w:space="0" w:color="auto"/>
        <w:left w:val="none" w:sz="0" w:space="0" w:color="auto"/>
        <w:bottom w:val="none" w:sz="0" w:space="0" w:color="auto"/>
        <w:right w:val="none" w:sz="0" w:space="0" w:color="auto"/>
      </w:divBdr>
      <w:divsChild>
        <w:div w:id="363988997">
          <w:marLeft w:val="0"/>
          <w:marRight w:val="0"/>
          <w:marTop w:val="0"/>
          <w:marBottom w:val="0"/>
          <w:divBdr>
            <w:top w:val="none" w:sz="0" w:space="0" w:color="auto"/>
            <w:left w:val="none" w:sz="0" w:space="0" w:color="auto"/>
            <w:bottom w:val="none" w:sz="0" w:space="0" w:color="auto"/>
            <w:right w:val="none" w:sz="0" w:space="0" w:color="auto"/>
          </w:divBdr>
          <w:divsChild>
            <w:div w:id="94754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016531">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5301100">
      <w:bodyDiv w:val="1"/>
      <w:marLeft w:val="0"/>
      <w:marRight w:val="0"/>
      <w:marTop w:val="0"/>
      <w:marBottom w:val="0"/>
      <w:divBdr>
        <w:top w:val="none" w:sz="0" w:space="0" w:color="auto"/>
        <w:left w:val="none" w:sz="0" w:space="0" w:color="auto"/>
        <w:bottom w:val="none" w:sz="0" w:space="0" w:color="auto"/>
        <w:right w:val="none" w:sz="0" w:space="0" w:color="auto"/>
      </w:divBdr>
      <w:divsChild>
        <w:div w:id="2075077764">
          <w:marLeft w:val="0"/>
          <w:marRight w:val="0"/>
          <w:marTop w:val="0"/>
          <w:marBottom w:val="0"/>
          <w:divBdr>
            <w:top w:val="none" w:sz="0" w:space="0" w:color="auto"/>
            <w:left w:val="none" w:sz="0" w:space="0" w:color="auto"/>
            <w:bottom w:val="none" w:sz="0" w:space="0" w:color="auto"/>
            <w:right w:val="none" w:sz="0" w:space="0" w:color="auto"/>
          </w:divBdr>
          <w:divsChild>
            <w:div w:id="146240932">
              <w:marLeft w:val="0"/>
              <w:marRight w:val="0"/>
              <w:marTop w:val="0"/>
              <w:marBottom w:val="0"/>
              <w:divBdr>
                <w:top w:val="none" w:sz="0" w:space="0" w:color="auto"/>
                <w:left w:val="none" w:sz="0" w:space="0" w:color="auto"/>
                <w:bottom w:val="none" w:sz="0" w:space="0" w:color="auto"/>
                <w:right w:val="none" w:sz="0" w:space="0" w:color="auto"/>
              </w:divBdr>
            </w:div>
            <w:div w:id="1229612786">
              <w:marLeft w:val="0"/>
              <w:marRight w:val="0"/>
              <w:marTop w:val="0"/>
              <w:marBottom w:val="0"/>
              <w:divBdr>
                <w:top w:val="none" w:sz="0" w:space="0" w:color="auto"/>
                <w:left w:val="none" w:sz="0" w:space="0" w:color="auto"/>
                <w:bottom w:val="none" w:sz="0" w:space="0" w:color="auto"/>
                <w:right w:val="none" w:sz="0" w:space="0" w:color="auto"/>
              </w:divBdr>
            </w:div>
            <w:div w:id="1998335126">
              <w:marLeft w:val="0"/>
              <w:marRight w:val="0"/>
              <w:marTop w:val="0"/>
              <w:marBottom w:val="0"/>
              <w:divBdr>
                <w:top w:val="none" w:sz="0" w:space="0" w:color="auto"/>
                <w:left w:val="none" w:sz="0" w:space="0" w:color="auto"/>
                <w:bottom w:val="none" w:sz="0" w:space="0" w:color="auto"/>
                <w:right w:val="none" w:sz="0" w:space="0" w:color="auto"/>
              </w:divBdr>
            </w:div>
            <w:div w:id="417870790">
              <w:marLeft w:val="0"/>
              <w:marRight w:val="0"/>
              <w:marTop w:val="0"/>
              <w:marBottom w:val="0"/>
              <w:divBdr>
                <w:top w:val="none" w:sz="0" w:space="0" w:color="auto"/>
                <w:left w:val="none" w:sz="0" w:space="0" w:color="auto"/>
                <w:bottom w:val="none" w:sz="0" w:space="0" w:color="auto"/>
                <w:right w:val="none" w:sz="0" w:space="0" w:color="auto"/>
              </w:divBdr>
            </w:div>
            <w:div w:id="1361053798">
              <w:marLeft w:val="0"/>
              <w:marRight w:val="0"/>
              <w:marTop w:val="0"/>
              <w:marBottom w:val="0"/>
              <w:divBdr>
                <w:top w:val="none" w:sz="0" w:space="0" w:color="auto"/>
                <w:left w:val="none" w:sz="0" w:space="0" w:color="auto"/>
                <w:bottom w:val="none" w:sz="0" w:space="0" w:color="auto"/>
                <w:right w:val="none" w:sz="0" w:space="0" w:color="auto"/>
              </w:divBdr>
            </w:div>
            <w:div w:id="115752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github.com/PowerBiDevCamp/Camp-Sessions/raw/master/Create%20a%20Trial%20Environment%20for%20Power%20BI%20Development.pdf"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github.com/PowerBiDevCamp/PowerBI-PowerShell-Tutorial/raw/master/Solution/Exercise06-Final.ps1" TargetMode="External"/><Relationship Id="rId53" Type="http://schemas.openxmlformats.org/officeDocument/2006/relationships/image" Target="media/image40.png"/><Relationship Id="rId58"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code.visualstudio.com/download"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footer" Target="footer1.xml"/><Relationship Id="rId8" Type="http://schemas.openxmlformats.org/officeDocument/2006/relationships/hyperlink" Target="https://docs.microsoft.com/en-us/powershell/scripting/install/installing-powershell-core-on-windows?view=powershell-7" TargetMode="Externa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s://github.com/PowerBiDevCamp/PowerBI-PowerShell-Tutorial/archive/master.zip"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header" Target="header2.xml"/><Relationship Id="rId10" Type="http://schemas.openxmlformats.org/officeDocument/2006/relationships/hyperlink" Target="https://marketplace.visualstudio.com/items?itemName=ms-vscode.PowerShell"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TFS\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603AC3-50DA-4EEA-9865-05BBF61472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12695</TotalTime>
  <Pages>1</Pages>
  <Words>5788</Words>
  <Characters>32997</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Developing for Power BI using .NET Core</vt:lpstr>
    </vt:vector>
  </TitlesOfParts>
  <Company>Power BI Dev Camp</Company>
  <LinksUpToDate>false</LinksUpToDate>
  <CharactersWithSpaces>38708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Developing for Power BI using .NET Core</dc:title>
  <dc:creator>ted@tedpattison.net</dc:creator>
  <cp:lastModifiedBy>Ted Pattison</cp:lastModifiedBy>
  <cp:revision>46</cp:revision>
  <cp:lastPrinted>2020-09-23T21:57:00Z</cp:lastPrinted>
  <dcterms:created xsi:type="dcterms:W3CDTF">2020-08-25T06:37:00Z</dcterms:created>
  <dcterms:modified xsi:type="dcterms:W3CDTF">2020-09-23T21:58:00Z</dcterms:modified>
</cp:coreProperties>
</file>